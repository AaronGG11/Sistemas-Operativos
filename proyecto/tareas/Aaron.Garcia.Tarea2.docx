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7839" w:type="dxa"/>
        <w:tblInd w:w="3096" w:type="dxa"/>
        <w:tblLook w:val="04A0" w:firstRow="1" w:lastRow="0" w:firstColumn="1" w:lastColumn="0" w:noHBand="0" w:noVBand="1"/>
      </w:tblPr>
      <w:tblGrid>
        <w:gridCol w:w="2257"/>
        <w:gridCol w:w="5582"/>
      </w:tblGrid>
      <w:tr w:rsidR="00C00069" w14:paraId="76AD7105" w14:textId="77777777" w:rsidTr="0026056A">
        <w:tc>
          <w:tcPr>
            <w:tcW w:w="2257" w:type="dxa"/>
          </w:tcPr>
          <w:p w14:paraId="44A4CB24" w14:textId="42A95DD9" w:rsidR="00C00069" w:rsidRPr="00F5155B" w:rsidRDefault="00C00069" w:rsidP="00C67157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Alumno:</w:t>
            </w:r>
          </w:p>
        </w:tc>
        <w:tc>
          <w:tcPr>
            <w:tcW w:w="5582" w:type="dxa"/>
            <w:shd w:val="clear" w:color="auto" w:fill="BDD6EE" w:themeFill="accent1" w:themeFillTint="66"/>
          </w:tcPr>
          <w:p w14:paraId="361249FE" w14:textId="351C5070" w:rsidR="00C00069" w:rsidRPr="00F5155B" w:rsidRDefault="00EF3202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García</w:t>
            </w:r>
            <w:r w:rsidR="00C00069" w:rsidRPr="00F5155B">
              <w:rPr>
                <w:rFonts w:asciiTheme="majorHAnsi" w:hAnsiTheme="majorHAnsi" w:cstheme="majorHAnsi"/>
                <w:sz w:val="19"/>
                <w:szCs w:val="19"/>
              </w:rPr>
              <w:t xml:space="preserve"> </w:t>
            </w: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González</w:t>
            </w:r>
            <w:r w:rsidR="00C00069" w:rsidRPr="00F5155B">
              <w:rPr>
                <w:rFonts w:asciiTheme="majorHAnsi" w:hAnsiTheme="majorHAnsi" w:cstheme="majorHAnsi"/>
                <w:sz w:val="19"/>
                <w:szCs w:val="19"/>
              </w:rPr>
              <w:t xml:space="preserve"> </w:t>
            </w: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Aarón</w:t>
            </w:r>
            <w:r w:rsidR="00C00069" w:rsidRPr="00F5155B">
              <w:rPr>
                <w:rFonts w:asciiTheme="majorHAnsi" w:hAnsiTheme="majorHAnsi" w:cstheme="majorHAnsi"/>
                <w:sz w:val="19"/>
                <w:szCs w:val="19"/>
              </w:rPr>
              <w:t xml:space="preserve"> Antonio  </w:t>
            </w:r>
          </w:p>
        </w:tc>
      </w:tr>
      <w:tr w:rsidR="009E0195" w14:paraId="62890119" w14:textId="77777777" w:rsidTr="0026056A">
        <w:tc>
          <w:tcPr>
            <w:tcW w:w="2257" w:type="dxa"/>
          </w:tcPr>
          <w:p w14:paraId="76D5C9F2" w14:textId="1FB00550" w:rsidR="00C67157" w:rsidRPr="00F5155B" w:rsidRDefault="00C00069" w:rsidP="00C67157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Grupo</w:t>
            </w:r>
            <w:r w:rsidR="009E0195" w:rsidRPr="00F5155B">
              <w:rPr>
                <w:rFonts w:asciiTheme="majorHAnsi" w:hAnsiTheme="majorHAnsi" w:cstheme="majorHAnsi"/>
                <w:sz w:val="19"/>
                <w:szCs w:val="19"/>
              </w:rPr>
              <w:t>:</w:t>
            </w:r>
          </w:p>
        </w:tc>
        <w:tc>
          <w:tcPr>
            <w:tcW w:w="5582" w:type="dxa"/>
          </w:tcPr>
          <w:p w14:paraId="02B12FF2" w14:textId="01072077" w:rsidR="00C67157" w:rsidRPr="00F5155B" w:rsidRDefault="005974BA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>2CM9</w:t>
            </w:r>
          </w:p>
        </w:tc>
      </w:tr>
      <w:tr w:rsidR="009E0195" w14:paraId="7DE02EB4" w14:textId="77777777" w:rsidTr="0026056A">
        <w:tc>
          <w:tcPr>
            <w:tcW w:w="2257" w:type="dxa"/>
          </w:tcPr>
          <w:p w14:paraId="3CFC000A" w14:textId="5AF826B1" w:rsidR="00C67157" w:rsidRPr="00F5155B" w:rsidRDefault="00C00069" w:rsidP="00C67157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Unidad de Aprendizaje</w:t>
            </w:r>
            <w:r w:rsidR="009E0195" w:rsidRPr="00F5155B">
              <w:rPr>
                <w:rFonts w:asciiTheme="majorHAnsi" w:hAnsiTheme="majorHAnsi" w:cstheme="majorHAnsi"/>
                <w:sz w:val="19"/>
                <w:szCs w:val="19"/>
              </w:rPr>
              <w:t>:</w:t>
            </w:r>
          </w:p>
        </w:tc>
        <w:tc>
          <w:tcPr>
            <w:tcW w:w="5582" w:type="dxa"/>
          </w:tcPr>
          <w:p w14:paraId="2A9A55F4" w14:textId="4CF6DA16" w:rsidR="00C67157" w:rsidRPr="00F5155B" w:rsidRDefault="005974BA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>Sistemas Operativos</w:t>
            </w:r>
          </w:p>
        </w:tc>
      </w:tr>
      <w:tr w:rsidR="009E0195" w14:paraId="0E753EE3" w14:textId="77777777" w:rsidTr="0026056A">
        <w:tc>
          <w:tcPr>
            <w:tcW w:w="2257" w:type="dxa"/>
          </w:tcPr>
          <w:p w14:paraId="1C6CB105" w14:textId="527B5AB0" w:rsidR="00C67157" w:rsidRPr="00F5155B" w:rsidRDefault="00C00069" w:rsidP="00C67157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Profesor</w:t>
            </w:r>
            <w:r w:rsidR="00C67157" w:rsidRPr="00F5155B">
              <w:rPr>
                <w:rFonts w:asciiTheme="majorHAnsi" w:hAnsiTheme="majorHAnsi" w:cstheme="majorHAnsi"/>
                <w:sz w:val="19"/>
                <w:szCs w:val="19"/>
              </w:rPr>
              <w:t>:</w:t>
            </w:r>
          </w:p>
        </w:tc>
        <w:tc>
          <w:tcPr>
            <w:tcW w:w="5582" w:type="dxa"/>
          </w:tcPr>
          <w:p w14:paraId="10CFC996" w14:textId="45E01021" w:rsidR="00C67157" w:rsidRPr="00F5155B" w:rsidRDefault="005974BA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 xml:space="preserve">Ana Belem </w:t>
            </w:r>
            <w:r w:rsidR="00904E71">
              <w:rPr>
                <w:rFonts w:asciiTheme="majorHAnsi" w:hAnsiTheme="majorHAnsi" w:cstheme="majorHAnsi"/>
                <w:sz w:val="19"/>
                <w:szCs w:val="19"/>
              </w:rPr>
              <w:t>Juárez</w:t>
            </w:r>
            <w:r>
              <w:rPr>
                <w:rFonts w:asciiTheme="majorHAnsi" w:hAnsiTheme="majorHAnsi" w:cstheme="majorHAnsi"/>
                <w:sz w:val="19"/>
                <w:szCs w:val="19"/>
              </w:rPr>
              <w:t xml:space="preserve"> </w:t>
            </w:r>
            <w:r w:rsidR="00904E71">
              <w:rPr>
                <w:rFonts w:asciiTheme="majorHAnsi" w:hAnsiTheme="majorHAnsi" w:cstheme="majorHAnsi"/>
                <w:sz w:val="19"/>
                <w:szCs w:val="19"/>
              </w:rPr>
              <w:t>Méndez</w:t>
            </w:r>
          </w:p>
        </w:tc>
      </w:tr>
      <w:tr w:rsidR="009E0195" w14:paraId="5D16CAAF" w14:textId="77777777" w:rsidTr="0026056A">
        <w:tc>
          <w:tcPr>
            <w:tcW w:w="2257" w:type="dxa"/>
            <w:vAlign w:val="center"/>
          </w:tcPr>
          <w:p w14:paraId="42FA3134" w14:textId="36F8D20A" w:rsidR="00C67157" w:rsidRPr="00F5155B" w:rsidRDefault="0026056A" w:rsidP="00904E71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>Tarea 2</w:t>
            </w:r>
            <w:r w:rsidR="00C67157" w:rsidRPr="00F5155B">
              <w:rPr>
                <w:rFonts w:asciiTheme="majorHAnsi" w:hAnsiTheme="majorHAnsi" w:cstheme="majorHAnsi"/>
                <w:sz w:val="19"/>
                <w:szCs w:val="19"/>
              </w:rPr>
              <w:t>:</w:t>
            </w:r>
          </w:p>
        </w:tc>
        <w:tc>
          <w:tcPr>
            <w:tcW w:w="5582" w:type="dxa"/>
          </w:tcPr>
          <w:p w14:paraId="133E6E36" w14:textId="4D9C72DB" w:rsidR="00C67157" w:rsidRPr="00F5155B" w:rsidRDefault="00904E71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>Investiga</w:t>
            </w:r>
            <w:r w:rsidR="00BB5118">
              <w:rPr>
                <w:rFonts w:asciiTheme="majorHAnsi" w:hAnsiTheme="majorHAnsi" w:cstheme="majorHAnsi"/>
                <w:sz w:val="19"/>
                <w:szCs w:val="19"/>
              </w:rPr>
              <w:t>r</w:t>
            </w:r>
            <w:r>
              <w:rPr>
                <w:rFonts w:asciiTheme="majorHAnsi" w:hAnsiTheme="majorHAnsi" w:cstheme="majorHAnsi"/>
                <w:sz w:val="19"/>
                <w:szCs w:val="19"/>
              </w:rPr>
              <w:t xml:space="preserve"> una estructura de sistema operativo </w:t>
            </w:r>
          </w:p>
        </w:tc>
      </w:tr>
      <w:tr w:rsidR="009E0195" w14:paraId="5B69DB06" w14:textId="77777777" w:rsidTr="0026056A">
        <w:tc>
          <w:tcPr>
            <w:tcW w:w="2257" w:type="dxa"/>
          </w:tcPr>
          <w:p w14:paraId="4E6A76D6" w14:textId="304D2631" w:rsidR="00C67157" w:rsidRPr="00F5155B" w:rsidRDefault="00C00069" w:rsidP="00C67157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 w:rsidRPr="00F5155B">
              <w:rPr>
                <w:rFonts w:asciiTheme="majorHAnsi" w:hAnsiTheme="majorHAnsi" w:cstheme="majorHAnsi"/>
                <w:sz w:val="19"/>
                <w:szCs w:val="19"/>
              </w:rPr>
              <w:t>Fecha</w:t>
            </w:r>
            <w:r w:rsidR="00C67157" w:rsidRPr="00F5155B">
              <w:rPr>
                <w:rFonts w:asciiTheme="majorHAnsi" w:hAnsiTheme="majorHAnsi" w:cstheme="majorHAnsi"/>
                <w:sz w:val="19"/>
                <w:szCs w:val="19"/>
              </w:rPr>
              <w:t>:</w:t>
            </w:r>
          </w:p>
        </w:tc>
        <w:tc>
          <w:tcPr>
            <w:tcW w:w="5582" w:type="dxa"/>
          </w:tcPr>
          <w:p w14:paraId="655DD2B8" w14:textId="55552343" w:rsidR="00C67157" w:rsidRPr="00F5155B" w:rsidRDefault="00904E71">
            <w:pPr>
              <w:rPr>
                <w:rFonts w:asciiTheme="majorHAnsi" w:hAnsiTheme="majorHAnsi" w:cstheme="majorHAnsi"/>
                <w:sz w:val="19"/>
                <w:szCs w:val="19"/>
              </w:rPr>
            </w:pPr>
            <w:r>
              <w:rPr>
                <w:rFonts w:asciiTheme="majorHAnsi" w:hAnsiTheme="majorHAnsi" w:cstheme="majorHAnsi"/>
                <w:sz w:val="19"/>
                <w:szCs w:val="19"/>
              </w:rPr>
              <w:t xml:space="preserve">Viernes </w:t>
            </w:r>
            <w:r w:rsidR="00E72D90">
              <w:rPr>
                <w:rFonts w:asciiTheme="majorHAnsi" w:hAnsiTheme="majorHAnsi" w:cstheme="majorHAnsi"/>
                <w:sz w:val="19"/>
                <w:szCs w:val="19"/>
              </w:rPr>
              <w:t>23 de Agosto de 2019</w:t>
            </w:r>
          </w:p>
        </w:tc>
      </w:tr>
    </w:tbl>
    <w:p w14:paraId="5F9AD7E2" w14:textId="3EE70DA4" w:rsidR="00EF3202" w:rsidRPr="0026056A" w:rsidRDefault="0026056A" w:rsidP="0026056A">
      <w:pPr>
        <w:rPr>
          <w:rFonts w:asciiTheme="majorHAnsi" w:hAnsiTheme="majorHAnsi" w:cstheme="majorHAnsi"/>
          <w:b/>
          <w:bCs/>
        </w:rPr>
      </w:pPr>
      <w:r w:rsidRPr="0026056A">
        <w:rPr>
          <w:rFonts w:asciiTheme="majorHAnsi" w:hAnsiTheme="majorHAnsi" w:cstheme="majorHAnsi"/>
          <w:b/>
          <w:bCs/>
        </w:rPr>
        <w:t>Microkernel</w:t>
      </w:r>
    </w:p>
    <w:p w14:paraId="4F25AE4E" w14:textId="2090F783" w:rsidR="00E72D90" w:rsidRDefault="005C1F18" w:rsidP="003302F6">
      <w:pPr>
        <w:jc w:val="both"/>
        <w:rPr>
          <w:rFonts w:asciiTheme="majorHAnsi" w:hAnsiTheme="majorHAnsi" w:cstheme="majorHAnsi"/>
        </w:rPr>
      </w:pPr>
      <w:r w:rsidRPr="005C1F18">
        <w:rPr>
          <w:rFonts w:asciiTheme="majorHAnsi" w:hAnsiTheme="majorHAnsi" w:cstheme="majorHAnsi"/>
        </w:rPr>
        <w:t xml:space="preserve">De acuerdo con </w:t>
      </w:r>
      <w:r w:rsidR="00C9492C">
        <w:rPr>
          <w:rFonts w:asciiTheme="majorHAnsi" w:hAnsiTheme="majorHAnsi" w:cstheme="majorHAnsi"/>
        </w:rPr>
        <w:t xml:space="preserve">la lo visto en el aula de clases, se vieron las estructuras de sistema operativo: </w:t>
      </w:r>
      <w:r w:rsidR="00B77737">
        <w:rPr>
          <w:rFonts w:asciiTheme="majorHAnsi" w:hAnsiTheme="majorHAnsi" w:cstheme="majorHAnsi"/>
        </w:rPr>
        <w:t xml:space="preserve">monolíticos, por capas, cliente-servidor y virtual, </w:t>
      </w:r>
      <w:r w:rsidR="007B4729">
        <w:rPr>
          <w:rFonts w:asciiTheme="majorHAnsi" w:hAnsiTheme="majorHAnsi" w:cstheme="majorHAnsi"/>
        </w:rPr>
        <w:t xml:space="preserve">yo </w:t>
      </w:r>
      <w:r w:rsidR="00DC7C3F">
        <w:rPr>
          <w:rFonts w:asciiTheme="majorHAnsi" w:hAnsiTheme="majorHAnsi" w:cstheme="majorHAnsi"/>
        </w:rPr>
        <w:t>elegí</w:t>
      </w:r>
      <w:r w:rsidR="007B4729">
        <w:rPr>
          <w:rFonts w:asciiTheme="majorHAnsi" w:hAnsiTheme="majorHAnsi" w:cstheme="majorHAnsi"/>
        </w:rPr>
        <w:t xml:space="preserve"> la </w:t>
      </w:r>
      <w:r w:rsidR="007B4729" w:rsidRPr="00041A04">
        <w:rPr>
          <w:rFonts w:asciiTheme="majorHAnsi" w:hAnsiTheme="majorHAnsi" w:cstheme="majorHAnsi"/>
          <w:u w:val="single"/>
        </w:rPr>
        <w:t>estructura Microkerne</w:t>
      </w:r>
      <w:r w:rsidR="00DC7C3F" w:rsidRPr="00041A04">
        <w:rPr>
          <w:rFonts w:asciiTheme="majorHAnsi" w:hAnsiTheme="majorHAnsi" w:cstheme="majorHAnsi"/>
          <w:u w:val="single"/>
        </w:rPr>
        <w:t>l</w:t>
      </w:r>
      <w:r w:rsidR="007B1E10">
        <w:rPr>
          <w:rFonts w:asciiTheme="majorHAnsi" w:hAnsiTheme="majorHAnsi" w:cstheme="majorHAnsi"/>
        </w:rPr>
        <w:t xml:space="preserve">, </w:t>
      </w:r>
      <w:r w:rsidR="001A112B">
        <w:rPr>
          <w:rFonts w:asciiTheme="majorHAnsi" w:hAnsiTheme="majorHAnsi" w:cstheme="majorHAnsi"/>
        </w:rPr>
        <w:t xml:space="preserve">que por lo que </w:t>
      </w:r>
      <w:r w:rsidR="000A5F3C">
        <w:rPr>
          <w:rFonts w:asciiTheme="majorHAnsi" w:hAnsiTheme="majorHAnsi" w:cstheme="majorHAnsi"/>
        </w:rPr>
        <w:t>leí</w:t>
      </w:r>
      <w:r w:rsidR="001A112B">
        <w:rPr>
          <w:rFonts w:asciiTheme="majorHAnsi" w:hAnsiTheme="majorHAnsi" w:cstheme="majorHAnsi"/>
        </w:rPr>
        <w:t>, es un poco similar a la estructura por capas pero con ciertas peculiaridades de segmentación</w:t>
      </w:r>
      <w:r w:rsidR="00C7275F">
        <w:rPr>
          <w:rFonts w:asciiTheme="majorHAnsi" w:hAnsiTheme="majorHAnsi" w:cstheme="majorHAnsi"/>
        </w:rPr>
        <w:t>,</w:t>
      </w:r>
      <w:r w:rsidR="00A47207">
        <w:rPr>
          <w:rFonts w:asciiTheme="majorHAnsi" w:hAnsiTheme="majorHAnsi" w:cstheme="majorHAnsi"/>
        </w:rPr>
        <w:t xml:space="preserve"> lo que busca </w:t>
      </w:r>
      <w:r w:rsidR="000A5F3C">
        <w:rPr>
          <w:rFonts w:asciiTheme="majorHAnsi" w:hAnsiTheme="majorHAnsi" w:cstheme="majorHAnsi"/>
        </w:rPr>
        <w:t>esencialmente</w:t>
      </w:r>
      <w:r w:rsidR="00A47207">
        <w:rPr>
          <w:rFonts w:asciiTheme="majorHAnsi" w:hAnsiTheme="majorHAnsi" w:cstheme="majorHAnsi"/>
        </w:rPr>
        <w:t xml:space="preserve"> esta estructura es poner </w:t>
      </w:r>
      <w:r w:rsidR="00B935F7">
        <w:rPr>
          <w:rFonts w:asciiTheme="majorHAnsi" w:hAnsiTheme="majorHAnsi" w:cstheme="majorHAnsi"/>
        </w:rPr>
        <w:t xml:space="preserve">lo menos que sea posible en el modo kernel, esto es porque fallas en el kernel pueden paralizar el sistema de </w:t>
      </w:r>
      <w:bookmarkStart w:id="0" w:name="_GoBack"/>
      <w:bookmarkEnd w:id="0"/>
      <w:r w:rsidR="00B935F7">
        <w:rPr>
          <w:rFonts w:asciiTheme="majorHAnsi" w:hAnsiTheme="majorHAnsi" w:cstheme="majorHAnsi"/>
        </w:rPr>
        <w:t>inmediato</w:t>
      </w:r>
      <w:r w:rsidR="00CB4309">
        <w:rPr>
          <w:rFonts w:asciiTheme="majorHAnsi" w:hAnsiTheme="majorHAnsi" w:cstheme="majorHAnsi"/>
        </w:rPr>
        <w:t>, comparando con los procesos de usuario, pues se pueden configurar para que tengan menos poder, por lo que de llegar a fallar, muy probablemente s</w:t>
      </w:r>
      <w:r w:rsidR="000A5F3C">
        <w:rPr>
          <w:rFonts w:asciiTheme="majorHAnsi" w:hAnsiTheme="majorHAnsi" w:cstheme="majorHAnsi"/>
        </w:rPr>
        <w:t xml:space="preserve">u error no seria tan fatal. </w:t>
      </w:r>
    </w:p>
    <w:p w14:paraId="07044A87" w14:textId="56746017" w:rsidR="00573981" w:rsidRDefault="00246B51" w:rsidP="003302F6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 ha estudiado el numero de errores</w:t>
      </w:r>
      <w:r w:rsidR="00743813">
        <w:rPr>
          <w:rFonts w:asciiTheme="majorHAnsi" w:hAnsiTheme="majorHAnsi" w:cstheme="majorHAnsi"/>
        </w:rPr>
        <w:t xml:space="preserve"> por cada 1000 líneas de código</w:t>
      </w:r>
      <w:r>
        <w:rPr>
          <w:rFonts w:asciiTheme="majorHAnsi" w:hAnsiTheme="majorHAnsi" w:cstheme="majorHAnsi"/>
        </w:rPr>
        <w:t xml:space="preserve"> en los sistemas, </w:t>
      </w:r>
      <w:r w:rsidR="00A76F2B">
        <w:rPr>
          <w:rFonts w:asciiTheme="majorHAnsi" w:hAnsiTheme="majorHAnsi" w:cstheme="majorHAnsi"/>
        </w:rPr>
        <w:t>y se ha llegado a la conclusión de que dicho numero depende de</w:t>
      </w:r>
      <w:r w:rsidR="00B96799">
        <w:rPr>
          <w:rFonts w:asciiTheme="majorHAnsi" w:hAnsiTheme="majorHAnsi" w:cstheme="majorHAnsi"/>
        </w:rPr>
        <w:t>l tamaño del m</w:t>
      </w:r>
      <w:r w:rsidR="00295BB8">
        <w:rPr>
          <w:rFonts w:asciiTheme="majorHAnsi" w:hAnsiTheme="majorHAnsi" w:cstheme="majorHAnsi"/>
        </w:rPr>
        <w:t>ó</w:t>
      </w:r>
      <w:r w:rsidR="00B96799">
        <w:rPr>
          <w:rFonts w:asciiTheme="majorHAnsi" w:hAnsiTheme="majorHAnsi" w:cstheme="majorHAnsi"/>
        </w:rPr>
        <w:t>dulo, de</w:t>
      </w:r>
      <w:r w:rsidR="00295BB8">
        <w:rPr>
          <w:rFonts w:asciiTheme="majorHAnsi" w:hAnsiTheme="majorHAnsi" w:cstheme="majorHAnsi"/>
        </w:rPr>
        <w:t xml:space="preserve"> su tiempo de vida y mas. </w:t>
      </w:r>
      <w:r w:rsidR="00B96799">
        <w:rPr>
          <w:rFonts w:asciiTheme="majorHAnsi" w:hAnsiTheme="majorHAnsi" w:cstheme="majorHAnsi"/>
        </w:rPr>
        <w:t xml:space="preserve"> </w:t>
      </w:r>
      <w:r w:rsidR="009E0195">
        <w:rPr>
          <w:b/>
          <w:noProof/>
          <w:sz w:val="24"/>
          <w:lang w:eastAsia="es-ES_tradnl"/>
        </w:rPr>
        <w:drawing>
          <wp:anchor distT="0" distB="0" distL="114300" distR="114300" simplePos="0" relativeHeight="251657216" behindDoc="0" locked="0" layoutInCell="1" allowOverlap="1" wp14:anchorId="6AF07CAB" wp14:editId="53A34240">
            <wp:simplePos x="0" y="0"/>
            <wp:positionH relativeFrom="margin">
              <wp:posOffset>721995</wp:posOffset>
            </wp:positionH>
            <wp:positionV relativeFrom="margin">
              <wp:posOffset>2540</wp:posOffset>
            </wp:positionV>
            <wp:extent cx="1104265" cy="972000"/>
            <wp:effectExtent l="0" t="0" r="635" b="0"/>
            <wp:wrapNone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co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6" b="8586"/>
                    <a:stretch/>
                  </pic:blipFill>
                  <pic:spPr bwMode="auto">
                    <a:xfrm>
                      <a:off x="0" y="0"/>
                      <a:ext cx="1104265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95">
        <w:rPr>
          <w:noProof/>
          <w:lang w:eastAsia="es-ES_tradnl"/>
        </w:rPr>
        <w:drawing>
          <wp:anchor distT="0" distB="0" distL="114300" distR="114300" simplePos="0" relativeHeight="251658240" behindDoc="1" locked="0" layoutInCell="1" allowOverlap="1" wp14:anchorId="388411D1" wp14:editId="3931865D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685800" cy="957057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TIPO_IP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9" t="5225" r="17599" b="7705"/>
                    <a:stretch/>
                  </pic:blipFill>
                  <pic:spPr bwMode="auto">
                    <a:xfrm>
                      <a:off x="0" y="0"/>
                      <a:ext cx="691126" cy="9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85F">
        <w:rPr>
          <w:rFonts w:asciiTheme="majorHAnsi" w:hAnsiTheme="majorHAnsi" w:cstheme="majorHAnsi"/>
        </w:rPr>
        <w:t>Por l</w:t>
      </w:r>
      <w:r w:rsidR="00B86D38">
        <w:rPr>
          <w:rFonts w:asciiTheme="majorHAnsi" w:hAnsiTheme="majorHAnsi" w:cstheme="majorHAnsi"/>
        </w:rPr>
        <w:t xml:space="preserve">o </w:t>
      </w:r>
      <w:r w:rsidR="0027085F">
        <w:rPr>
          <w:rFonts w:asciiTheme="majorHAnsi" w:hAnsiTheme="majorHAnsi" w:cstheme="majorHAnsi"/>
        </w:rPr>
        <w:t xml:space="preserve">que es probable que en un sistema monolítico de cinco millones de líneas </w:t>
      </w:r>
      <w:r w:rsidR="00B86D38">
        <w:rPr>
          <w:rFonts w:asciiTheme="majorHAnsi" w:hAnsiTheme="majorHAnsi" w:cstheme="majorHAnsi"/>
        </w:rPr>
        <w:t xml:space="preserve">contenga alrededor de 50,000 errores en el kernel, </w:t>
      </w:r>
      <w:r w:rsidR="00E9531F">
        <w:rPr>
          <w:rFonts w:asciiTheme="majorHAnsi" w:hAnsiTheme="majorHAnsi" w:cstheme="majorHAnsi"/>
        </w:rPr>
        <w:t xml:space="preserve">obvio que no todos serán fatales, pero no es nada sencillo encargarse de ellos y de basto numero de errores que se pueden presentar. </w:t>
      </w:r>
    </w:p>
    <w:p w14:paraId="285DC368" w14:textId="5E59D938" w:rsidR="00F17970" w:rsidRDefault="00E24C85" w:rsidP="003302F6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La idea básica de diseño del microkernel, es lograr una alta confiabilidad al dividir </w:t>
      </w:r>
      <w:r w:rsidR="0037037F">
        <w:rPr>
          <w:rFonts w:asciiTheme="majorHAnsi" w:hAnsiTheme="majorHAnsi" w:cstheme="majorHAnsi"/>
        </w:rPr>
        <w:t xml:space="preserve">el sistema operativo en módulos mas pequeños y bien definidos, </w:t>
      </w:r>
      <w:r w:rsidR="00C139A0" w:rsidRPr="00C139A0">
        <w:rPr>
          <w:rFonts w:asciiTheme="majorHAnsi" w:hAnsiTheme="majorHAnsi" w:cstheme="majorHAnsi"/>
        </w:rPr>
        <w:t>sólo uno de los cuales (el microkernel) se</w:t>
      </w:r>
      <w:r w:rsidR="00C139A0">
        <w:rPr>
          <w:rFonts w:asciiTheme="majorHAnsi" w:hAnsiTheme="majorHAnsi" w:cstheme="majorHAnsi"/>
        </w:rPr>
        <w:t xml:space="preserve"> </w:t>
      </w:r>
      <w:r w:rsidR="00C139A0" w:rsidRPr="00C139A0">
        <w:rPr>
          <w:rFonts w:asciiTheme="majorHAnsi" w:hAnsiTheme="majorHAnsi" w:cstheme="majorHAnsi"/>
        </w:rPr>
        <w:t>ejecuta en modo kernel y el resto se ejecuta como procesos de usuario ordinarios, sin poder relativamente.</w:t>
      </w:r>
      <w:r w:rsidR="00F17970">
        <w:rPr>
          <w:rFonts w:asciiTheme="majorHAnsi" w:hAnsiTheme="majorHAnsi" w:cstheme="majorHAnsi"/>
        </w:rPr>
        <w:t xml:space="preserve"> </w:t>
      </w:r>
      <w:r w:rsidR="008A3135">
        <w:rPr>
          <w:rFonts w:asciiTheme="majorHAnsi" w:hAnsiTheme="majorHAnsi" w:cstheme="majorHAnsi"/>
        </w:rPr>
        <w:t xml:space="preserve">Por </w:t>
      </w:r>
      <w:r w:rsidR="00801C7A">
        <w:rPr>
          <w:rFonts w:asciiTheme="majorHAnsi" w:hAnsiTheme="majorHAnsi" w:cstheme="majorHAnsi"/>
        </w:rPr>
        <w:t>ejemplo,</w:t>
      </w:r>
      <w:r w:rsidR="008A3135">
        <w:rPr>
          <w:rFonts w:asciiTheme="majorHAnsi" w:hAnsiTheme="majorHAnsi" w:cstheme="majorHAnsi"/>
        </w:rPr>
        <w:t xml:space="preserve"> en un sistema operativo donde los drivers se encuentran en </w:t>
      </w:r>
      <w:r w:rsidR="00C106BE">
        <w:rPr>
          <w:rFonts w:asciiTheme="majorHAnsi" w:hAnsiTheme="majorHAnsi" w:cstheme="majorHAnsi"/>
        </w:rPr>
        <w:t xml:space="preserve">el kernel (estructura </w:t>
      </w:r>
      <w:r w:rsidR="00801C7A">
        <w:rPr>
          <w:rFonts w:asciiTheme="majorHAnsi" w:hAnsiTheme="majorHAnsi" w:cstheme="majorHAnsi"/>
        </w:rPr>
        <w:t>monolítica</w:t>
      </w:r>
      <w:r w:rsidR="00C106BE">
        <w:rPr>
          <w:rFonts w:asciiTheme="majorHAnsi" w:hAnsiTheme="majorHAnsi" w:cstheme="majorHAnsi"/>
        </w:rPr>
        <w:t>), un driver de audio con errores podría hacer incluso q</w:t>
      </w:r>
      <w:r w:rsidR="00A504D9">
        <w:rPr>
          <w:rFonts w:asciiTheme="majorHAnsi" w:hAnsiTheme="majorHAnsi" w:cstheme="majorHAnsi"/>
        </w:rPr>
        <w:t xml:space="preserve">ue todo el sistema llegara a un alto/paro, lo contrario a lo que la estructura de microkernel sugiere, </w:t>
      </w:r>
      <w:r w:rsidR="0092681A">
        <w:rPr>
          <w:rFonts w:asciiTheme="majorHAnsi" w:hAnsiTheme="majorHAnsi" w:cstheme="majorHAnsi"/>
        </w:rPr>
        <w:t xml:space="preserve">de haber un error en el driver del dispositivo de audio, a lo mas el audio será confuso o se detendrá este mismo, pero no mas. </w:t>
      </w:r>
    </w:p>
    <w:p w14:paraId="30345656" w14:textId="1EEE94EC" w:rsidR="0092681A" w:rsidRDefault="00B31799" w:rsidP="004F7FE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Desde finales del siglo pasado se han implementado una variedad de microkernel, </w:t>
      </w:r>
      <w:r w:rsidR="00CD55AA">
        <w:rPr>
          <w:rFonts w:asciiTheme="majorHAnsi" w:hAnsiTheme="majorHAnsi" w:cstheme="majorHAnsi"/>
        </w:rPr>
        <w:t>la aplicación que se le ha dado a estos últimos es realmente</w:t>
      </w:r>
      <w:r w:rsidR="00801C7A">
        <w:rPr>
          <w:rFonts w:asciiTheme="majorHAnsi" w:hAnsiTheme="majorHAnsi" w:cstheme="majorHAnsi"/>
        </w:rPr>
        <w:t xml:space="preserve"> </w:t>
      </w:r>
      <w:r w:rsidR="00D7449A">
        <w:rPr>
          <w:rFonts w:asciiTheme="majorHAnsi" w:hAnsiTheme="majorHAnsi" w:cstheme="majorHAnsi"/>
        </w:rPr>
        <w:t>especial; aplicaciones</w:t>
      </w:r>
      <w:r w:rsidR="00A806B9">
        <w:rPr>
          <w:rFonts w:asciiTheme="majorHAnsi" w:hAnsiTheme="majorHAnsi" w:cstheme="majorHAnsi"/>
        </w:rPr>
        <w:t xml:space="preserve"> en tiempo real, industrial, aeronáuticas y militares</w:t>
      </w:r>
      <w:r w:rsidR="0076200F">
        <w:rPr>
          <w:rFonts w:asciiTheme="majorHAnsi" w:hAnsiTheme="majorHAnsi" w:cstheme="majorHAnsi"/>
        </w:rPr>
        <w:t xml:space="preserve"> que son de misión critica y tienen requerimientos de confiabilidad </w:t>
      </w:r>
      <w:r w:rsidR="003C03C4">
        <w:rPr>
          <w:rFonts w:asciiTheme="majorHAnsi" w:hAnsiTheme="majorHAnsi" w:cstheme="majorHAnsi"/>
        </w:rPr>
        <w:t xml:space="preserve">muy altos. </w:t>
      </w:r>
    </w:p>
    <w:p w14:paraId="21BE9773" w14:textId="41D3E565" w:rsidR="003C03C4" w:rsidRDefault="003C03C4" w:rsidP="004F7FE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Un sistema operativo representativo de esta </w:t>
      </w:r>
      <w:r w:rsidR="00D7449A">
        <w:rPr>
          <w:rFonts w:asciiTheme="majorHAnsi" w:hAnsiTheme="majorHAnsi" w:cstheme="majorHAnsi"/>
        </w:rPr>
        <w:t>estructura</w:t>
      </w:r>
      <w:r>
        <w:rPr>
          <w:rFonts w:asciiTheme="majorHAnsi" w:hAnsiTheme="majorHAnsi" w:cstheme="majorHAnsi"/>
        </w:rPr>
        <w:t xml:space="preserve"> es MINIX </w:t>
      </w:r>
      <w:r w:rsidR="00D7449A">
        <w:rPr>
          <w:rFonts w:asciiTheme="majorHAnsi" w:hAnsiTheme="majorHAnsi" w:cstheme="majorHAnsi"/>
        </w:rPr>
        <w:t xml:space="preserve">3, </w:t>
      </w:r>
      <w:r w:rsidR="00D7449A" w:rsidRPr="00D7449A">
        <w:rPr>
          <w:rFonts w:asciiTheme="majorHAnsi" w:hAnsiTheme="majorHAnsi" w:cstheme="majorHAnsi"/>
        </w:rPr>
        <w:t>que ha</w:t>
      </w:r>
      <w:r w:rsidR="00D7449A">
        <w:rPr>
          <w:rFonts w:asciiTheme="majorHAnsi" w:hAnsiTheme="majorHAnsi" w:cstheme="majorHAnsi"/>
        </w:rPr>
        <w:t xml:space="preserve"> </w:t>
      </w:r>
      <w:r w:rsidR="00D7449A" w:rsidRPr="00D7449A">
        <w:rPr>
          <w:rFonts w:asciiTheme="majorHAnsi" w:hAnsiTheme="majorHAnsi" w:cstheme="majorHAnsi"/>
        </w:rPr>
        <w:t>llevado la idea de la modularidad hasta el límite, dividiendo la mayor parte del sistema operativo en</w:t>
      </w:r>
      <w:r w:rsidR="00D7449A">
        <w:rPr>
          <w:rFonts w:asciiTheme="majorHAnsi" w:hAnsiTheme="majorHAnsi" w:cstheme="majorHAnsi"/>
        </w:rPr>
        <w:t xml:space="preserve"> </w:t>
      </w:r>
      <w:r w:rsidR="00D7449A" w:rsidRPr="00D7449A">
        <w:rPr>
          <w:rFonts w:asciiTheme="majorHAnsi" w:hAnsiTheme="majorHAnsi" w:cstheme="majorHAnsi"/>
        </w:rPr>
        <w:t>varios procesos independientes en modo usuario. MINIX 3 es un sistema de código fuente abierto</w:t>
      </w:r>
      <w:r w:rsidR="00D7449A">
        <w:rPr>
          <w:rFonts w:asciiTheme="majorHAnsi" w:hAnsiTheme="majorHAnsi" w:cstheme="majorHAnsi"/>
        </w:rPr>
        <w:t xml:space="preserve"> </w:t>
      </w:r>
      <w:r w:rsidR="00D7449A" w:rsidRPr="00D7449A">
        <w:rPr>
          <w:rFonts w:asciiTheme="majorHAnsi" w:hAnsiTheme="majorHAnsi" w:cstheme="majorHAnsi"/>
        </w:rPr>
        <w:t>en conformidad con POSI</w:t>
      </w:r>
      <w:r w:rsidR="00D7449A">
        <w:rPr>
          <w:rFonts w:asciiTheme="majorHAnsi" w:hAnsiTheme="majorHAnsi" w:cstheme="majorHAnsi"/>
        </w:rPr>
        <w:t>X.</w:t>
      </w:r>
    </w:p>
    <w:p w14:paraId="79142E5A" w14:textId="7498F017" w:rsidR="00D7449A" w:rsidRDefault="0042408F" w:rsidP="004F7FE0">
      <w:pPr>
        <w:jc w:val="both"/>
        <w:rPr>
          <w:rFonts w:asciiTheme="majorHAnsi" w:hAnsiTheme="majorHAnsi" w:cstheme="majorHAnsi"/>
        </w:rPr>
      </w:pPr>
      <w:r w:rsidRPr="0042408F">
        <w:rPr>
          <w:rFonts w:asciiTheme="majorHAnsi" w:hAnsiTheme="majorHAnsi" w:cstheme="majorHAnsi"/>
        </w:rPr>
        <w:t>El microkernel MINIX 3 sólo tiene cerca de 3200 líneas de C y 800 líneas de ensamblador para las funciones de muy bajo nivel, como las que se usan para atrapar interrupciones y conmutar</w:t>
      </w:r>
      <w:r>
        <w:rPr>
          <w:rFonts w:asciiTheme="majorHAnsi" w:hAnsiTheme="majorHAnsi" w:cstheme="majorHAnsi"/>
        </w:rPr>
        <w:t xml:space="preserve"> </w:t>
      </w:r>
      <w:r w:rsidRPr="0042408F">
        <w:rPr>
          <w:rFonts w:asciiTheme="majorHAnsi" w:hAnsiTheme="majorHAnsi" w:cstheme="majorHAnsi"/>
        </w:rPr>
        <w:t>proceso. El código de C administra y planifica los</w:t>
      </w:r>
      <w:r>
        <w:rPr>
          <w:rFonts w:asciiTheme="majorHAnsi" w:hAnsiTheme="majorHAnsi" w:cstheme="majorHAnsi"/>
        </w:rPr>
        <w:t xml:space="preserve"> </w:t>
      </w:r>
      <w:r w:rsidRPr="0042408F">
        <w:rPr>
          <w:rFonts w:asciiTheme="majorHAnsi" w:hAnsiTheme="majorHAnsi" w:cstheme="majorHAnsi"/>
        </w:rPr>
        <w:t>procesos, se encarga de la comunicación entre procesos (al pasar mensajes entre procesos) y ofrece un conjunto de</w:t>
      </w:r>
      <w:r>
        <w:rPr>
          <w:rFonts w:asciiTheme="majorHAnsi" w:hAnsiTheme="majorHAnsi" w:cstheme="majorHAnsi"/>
        </w:rPr>
        <w:t xml:space="preserve"> </w:t>
      </w:r>
      <w:r w:rsidRPr="0042408F">
        <w:rPr>
          <w:rFonts w:asciiTheme="majorHAnsi" w:hAnsiTheme="majorHAnsi" w:cstheme="majorHAnsi"/>
        </w:rPr>
        <w:t>aproximadamente 35 llamadas al kernel para permitir que el resto del sistema operativo realice su trabajo.</w:t>
      </w:r>
    </w:p>
    <w:p w14:paraId="2A3FAB53" w14:textId="6758C56D" w:rsidR="00954F6E" w:rsidRDefault="004F7FE0" w:rsidP="004F7FE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6BECD4" wp14:editId="7968647B">
                <wp:simplePos x="0" y="0"/>
                <wp:positionH relativeFrom="margin">
                  <wp:posOffset>3689985</wp:posOffset>
                </wp:positionH>
                <wp:positionV relativeFrom="margin">
                  <wp:posOffset>7184390</wp:posOffset>
                </wp:positionV>
                <wp:extent cx="3263265" cy="1955165"/>
                <wp:effectExtent l="0" t="0" r="635" b="635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265" cy="1955165"/>
                          <a:chOff x="0" y="0"/>
                          <a:chExt cx="4434840" cy="243903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439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ángulo 2"/>
                        <wps:cNvSpPr/>
                        <wps:spPr>
                          <a:xfrm>
                            <a:off x="357052" y="2185851"/>
                            <a:ext cx="670560" cy="2133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D01C" id="Grupo 3" o:spid="_x0000_s1026" style="position:absolute;margin-left:290.55pt;margin-top:565.7pt;width:256.95pt;height:153.95pt;z-index:251661312;mso-position-horizontal-relative:margin;mso-position-vertical-relative:margin;mso-width-relative:margin;mso-height-relative:margin" coordsize="44348,24390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7///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z/8+nY/8S2tv+2tbX/tbS0/7a2uP++wsb/zdLW/93h6P/3/P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1/9a1d/81ChL/KDE4/0A/QP9BPT3/PDc2/zg1Of9DS1z/j6jC/+Py+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9v/Yt3r/ORYz/4Wuyf/m7ez/6ufl/+Hb1P/Es6D/hWhM/yYfMP9lkb//7/z+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o6Oj/ycjI/6Sjo/91cnP/VlNU/0hFRf9gXl7/kY+Q/8jHx//5+fn/////////////&#13;&#10;////////////////////////////////////////////////////mZeX/0E9Pv/Hxsb//////7W0&#13;&#10;tf9KRkf/8fDx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/zMvL&#13;&#10;/5eVlf9iX2D/SUVG/1RSUv9wbW7/oJ6f/8TCw//o6Oj/////////////////////////////////&#13;&#10;////////////////////////////////////////////////u7q6/0A9Pv+7ubn///////n5+f9/&#13;&#10;fH3/bWpq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9PPz/8DAwP+Ihob/V1RU/0M/&#13;&#10;QP9WU1T/gH1+/6+trv/Pz8//7ezs////////////////////////////////////////////////&#13;&#10;////////////////////////////////////////////29vb/0lFRv+bmZn/+/v7///////u7e3/&#13;&#10;XVpb/5eWl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Hx8v+4t7f/e3p6/0dDRP9BPT7/Xltb/4mHiP+8&#13;&#10;u7v/2NfY//Tz8///////////////////////////////////////////////////////////////&#13;&#10;////////////////////////////////////////9fT0/19dXP9dWlr/9PT0////////////4eDg&#13;&#10;/0I/QP/FxMT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t7u7/qKan/2toaf9CPj//Pzw8/2dkZP+in6D/zs3N/+Tk5P/49/f/&#13;&#10;////////////////////////////////////////////////////////////////////////////&#13;&#10;/////////////////////////////////////////4aDg/9HREX/3d3d/////////////////7i3&#13;&#10;t/9GQ0T/8/Pz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4&#13;&#10;+Pj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jYqL/zYzNP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v7+//w8PD/wL+//83M&#13;&#10;zP//////////////////////////////////////////////////////////////////////////&#13;&#10;/4B9fv9MSUr/y8rK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f39/9bV1f+AfX7/PTo6/ysnKP91&#13;&#10;c3P/////////////////////////////////////////////////////////////////////////&#13;&#10;//+CgIH/eXZ3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+fn5/7y6u/89Ojr/VlRU/6upqf/w8PD/&#13;&#10;////////////////////////////////////////////////////////////////////////////&#13;&#10;////goCB/3l2d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+/v7/6GfoP8zLzD/lpSV////////////////&#13;&#10;////////////////////////////////////////////////////////////////////////////&#13;&#10;/////4KAgf95dnf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7Szs/83NDX/n5yc////////////////////&#13;&#10;////////////////////////////////////////////////////////////////////////////&#13;&#10;//////+CgIH/eXZ3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9jY2P9BPT7/joyM////////////////////////&#13;&#10;////////////////////////////////////////////////////////////////////////////&#13;&#10;////////goCB/3l2d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39/f9xb2//Y2Bh//j3+P//////////////////////&#13;&#10;////////////////////////////////////////////////////////////////////////////&#13;&#10;/////////4KAgf95dnf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n5+f/c29v/vby8/4yKiv9kYmL/TElK/01JSv9ycHD/pKOj/+Lh4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+//7/mpeY/0I+P//S0NH//////////////////////////////////////7i2tv8+&#13;&#10;Ozv/Y2Bh//r6+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qqaj/QT0+/+Dg4P//////////////////////////&#13;&#10;////////////////////////////////////////////////////////////////////////////&#13;&#10;//////////+CgIH/eXZ3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m5eb/srGx/358ff9VUlP/SkZH/11aW/+HhYb/s7Gy/9TT1P/09PT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nJqb/z46O//Hx8f///////////////////////////////////////////+ysbH/&#13;&#10;Lyws/5+dnf/+/v7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z8/P/Uk5P/5ORkv//////////////////////////////&#13;&#10;////////////////////////////////////////////////////////////////////////////&#13;&#10;////////////goCB/3l2d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4eHh/6mo&#13;&#10;qP9zcHH/RkNE/0lGR/9lYWL/kZCQ/769vf/b2tr/+vr6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1dTU/zo2N/+ioKH/////////////////////////////////////////////////oqGh&#13;&#10;/yUiIv/Ozc3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ube4/0M/P//g4OH/////////////////////////////&#13;&#10;////////////////////////////////////////////////////////////////////////////&#13;&#10;/////////////4KAgf95dnf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9XU1P+bmJn/YV5g/0A9Pv9J&#13;&#10;RUb/bWpq/6Wjo//My8v/5OPk//v7+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6urp/11ZWf9/fn7/9/f3/////////////////////////////////////////////////4+O&#13;&#10;jv8jHx//4N/f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29sbf9ycHH/+Pj4////////////////////////////&#13;&#10;////////////////////////////////////////////////////////////////////////////&#13;&#10;//////////////+CgIH/eXZ3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+fn4/+Pj4//c29v/1dTU/9fW&#13;&#10;1v/d3d3/5+bm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+vq6v/f397/2NfX/9TU0//a2dn/4uHh//X19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Pzs7/joyN/1VTU/84NDX/TkxM/3t4ef+zsrL/&#13;&#10;19bW/+rq6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+fn5/3p4ef9NSUr/6enp//////////////////////////////////////////////////////98&#13;&#10;eXr/JCAh/+Lh4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+fn5/9GQkP/u7u6//7+/v//////////////////////////&#13;&#10;////////////////////////////////////////////////////////////////////////////&#13;&#10;////////////////goCB/3l2d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7e3t/7++vv+Jh4j/WldY/z47O/84NDX/NjIz/zQwMf81&#13;&#10;MTL/NjMz/zk1Nv9CPz//aGVm/5eVlv/Ny8z/+fj4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Pz8/9LR0v+k&#13;&#10;o6L/dHJy/0ZCQ/85NTb/NzM0/zUxMv80MDH/NTIy/zc0NP88OTr/VVJT/4OCgv+zsbL/6ujp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7+/v/xsbF/3x5e/9GQkP/NDEx/1VTU/+Jh4j/ycnJ/+Pj4//y8vL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Oio/89Ojr/wMDA///////////////////////////////////////////////////////9/f3/&#13;&#10;ZGFi/ywoKf/l5eX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GxcX/VVNT/9/e3v//////////////////////////////&#13;&#10;////////////////////////////////////////////////////////////////////////////&#13;&#10;/////////////////4KAgf95dnf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7u7u/7e2tv+LiIn/cW5v/2hlZf9h&#13;&#10;XV7/Yl9g/2toaf90cXL/lpWW/8fGxv/z8/P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T09P+lo6P/T0xN/zMwMf80MTL/UU5Q/2xrbP+Mi43/oqKk/6ipq/+urrD/&#13;&#10;ra2v/6eoqv+fn6D/g4KE/2VjZf9IRUb/MzAw/zYyM/9hXl//vr29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Kycn/bWpr/zk1Nv8yLzD/&#13;&#10;QT0+/1xaW/+AfoD/nJye/6amqP+srK7/r6+x/6qqrP+kpKb/kZCS/3Fwcv9UUVL/OjY3/zIuL/9H&#13;&#10;Q0T/k5CR/+zs7P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7e7u/7Kwsf9vbW3/Ozg5/zUxMv9jX2H/nJub/9jX2P/u7u7/9/f3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8vK&#13;&#10;y/89Ojv/o6Gh//z8/P//////////////////////////////////////////////////////6Ojo&#13;&#10;/05LS/85Njb/5ubm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paOj/29sbv/z8vP/////////////////////////////&#13;&#10;////////////////////////////////////////////////////////////////////////////&#13;&#10;//////////////////+CgIH/eXZ3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9/f3/7+7u/7Cur/96d3j/S0dI/zAsLf81MjL/T0tN/2RhY/9oZ2j/&#13;&#10;bmxt/25sbf9nZWb/X11e/0dDRP8wLC3/NDAx/1FOTv+HhIX/wsHB//b19f/9/f3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8/Pz/7u7u/6Kgof8/Ozz/ODQ1/3FvcP+dnJ7/urq8/8LDxf/DxMb/xcbI/8fIyv/HyMr/yMnL&#13;&#10;/8jJy//HyMr/x8jK/8XGyP/Dw8X/wcLE/7O0tv+TkpT/YV9h/zEuL/9PS0z/rKuq//b29v/9/f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+/v7/+Pj4/8fGxv9mY2T/Lyss/1dUVv+Mi43/r7Cy&#13;&#10;/8DBw//Cw8X/xcbI/8fIyv/HyMr/x8nL/8jJy//HyMr/x8jK/8bHyf/ExMb/wsPF/72+wP+hoqT/&#13;&#10;eXh6/0A9Pv83NDX/hoOE/93c3P/7+/v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8/Pz/+fn5/+Hh4f+lpKP/&#13;&#10;XFla/zUxMv86Njf/b2xt/6yrq//k5OT/9/f3//z8/P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fm5v9M&#13;&#10;SEn/gH1+//z8/P///////////////////////////////////////////////////////////87N&#13;&#10;zv9EQUL/RkJE/+bl5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+Pj4/3p4ef+cm5v/////////////////////////////////&#13;&#10;////////////////////////////////////////////////////////////////////////////&#13;&#10;////////////////////goCB/3l2d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j4+P/n5eb/oJ6f/z05Ov80MDH/V1VW/3p5e/+enqD/wMHD/8fIyv/Gx8n/x8fJ&#13;&#10;/8fIyv/HyMr/xsfJ/8bHyf/Gx8n/ubq8/5eXmf91dHX/TUtM/zEtLv9PTE3/q6qq/+7u7v/6+v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r&#13;&#10;6+v/jYuL/zs3OP84NTb/gH6A/7y9v//Iycv/x8jK/8fIyv/HyMr/x8jK/8fIyv/HyMr/x8jK/8fI&#13;&#10;yv/HyMr/x8jK/8fIyv/HyMr/x8jK/8fIyv/HyMr/x8jK/8bHyf+ysrT/a2pr/zQxMv9LSEn/qqmp&#13;&#10;//Pz8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b29v9kYmP/&#13;&#10;XFpb//X19f////////////////////////////////////////////////////////////////+z&#13;&#10;sbL/QD09/1JPT//l5OX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+Xk5P9hXV7/vr29////////////////////////////////&#13;&#10;////////////////////////////////////////////////////////////////////////////&#13;&#10;/////////////////////4KAgf95dnf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+fr6/9vb2/+LiIn/PDk6/zg1Nv9/foD/vsDC/8zNz//Jy83/yMnL/8fIyv/HyMr/x8jK/8fI&#13;&#10;yv/HyMr/x8jK/8fIyv/HyMr/x8jK/8fIyv/Jysz/ysvN/83O0P+ysrT/bGts/zMwMf9FQkP/mZiZ&#13;&#10;/+fm5v/+/v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n5+f/Ny8z/&#13;&#10;T01O/z46O/+Eg4X/vb/B/8vMzv/HyMr/x8jK/8fIyv/HyMr/x8jK/8fIyv/HyMr/x8jK/8fIyv/H&#13;&#10;yMr/x8jK/8fIyv/HyMr/x8jK/8fIyv/HyMr/x8jK/8fIyv/HyMr/yMnL/8zNz/+8vb//cW9x/zIv&#13;&#10;Mf9tamv/4eHh//7+/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v7+/+Bf3//REFB&#13;&#10;/+De3//////////////////////////////////////////////////////////////////6+vv/&#13;&#10;iYeI/1JPT/9bWFj/5OTk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Y2Nn/WlZY/87Nzf//////////////////////////////&#13;&#10;////////////////////////////////////////////////////////////////////////////&#13;&#10;//////////////////////+CgIH/eXZ3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7u3t/5+en/84NTb/QD0//4KChP++v8H/zc7Q/8jJy//HyMr/x8jK/8fIyv/HyMr/x8jK/8fIyv/H&#13;&#10;yMr/x8jK/8fIyv/HyMr/x8jK/8fIyv/HyMr/x8jK/8fIyv/HyMr/ycrM/83O0P+5u73/dXR1/zk2&#13;&#10;N/9LR0j/u7q6//f39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Pz8/+cm5v/ODQ1&#13;&#10;/11aXP+8vb//zM3P/8jJy//HyMr/x8jK/8fIyv/HyMr/x8jK/8fIyv/HyMr/x8jK/8fIyv/HyMr/&#13;&#10;x8jK/8fIyv/HyMr/x8jK/8fIyv/HyMr/x8jK/8fIyv/HyMr/x8jK/8fIyv/HyMr/yMnL/8/Q0v+q&#13;&#10;qqz/SEZI/0dDRP+6ubr/+vr6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7+/v+8u7v/Ozg5/7++&#13;&#10;vv//////////////////////////////////////////////////////////////////////6Ojo&#13;&#10;/2hlZv9tamr/XVpb/+Tj4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zc3N/1JOT//b29v/////////////////////////////&#13;&#10;////////////////////////////////////////////////////////////////////////////&#13;&#10;////////////////////////goCB/3l2d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4+Pj&#13;&#10;/3Bsbf80MTP/fHt9/8XGyP/Oz9H/yMnL/8fIyv/HyMr/x8jK/8fIyv/HyMr/x8jK/8fIyv/HyMr/&#13;&#10;x8jK/8fIyv/HyMr/x8jK/8fIyv/HyMr/x8jK/8fIyv/HyMr/x8jK/8fIyv/HyMr/ycrM/8/Q0//B&#13;&#10;wsT/ZWRl/zQxMv+SkJH/6eno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+bl5f+BgID/NDEy/35+&#13;&#10;f//Jysz/ycrM/8fIyv/HyMr/x8jK/8fIyv/HyMr/x8jK/8fIyv/HyMr/x8jK/8fIyv/HyMr/x8jK&#13;&#10;/8fIyv/HyMr/x8jK/8fIyv/HyMr/x8jK/8fIyv/HyMr/x8jK/8fIyv/HyMr/x8jK/8fIyv/HyMr/&#13;&#10;y8zO/8DBw/9mY2T/NTEy/56cnf/x8fH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W1tb/TktL/5yamv/+&#13;&#10;/v7//////////////////////////////////////////////////////////////////////9bV&#13;&#10;1f9TUFH/i4mJ/1lWV//k4+P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8LBwf9KR0j/6Ojo////////////////////////////&#13;&#10;////////////////////////////////////////////////////////////////////////////&#13;&#10;/////////////////////////4KAgf95dnf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+/f7/xMPD/11a&#13;&#10;Wv9EQkP/oJ+h/8zNz//Iycv/x8jK/8fIyv/HyMr/x8jK/8fIyv/HyMr/x8jK/8fIyv/HyMr/x8jK&#13;&#10;/8fIyv/HyMr/x8jK/8fIyv/HyMr/x8jK/8fIyv/HyMr/x8jK/8fIyv/HyMr/x8jK/8fIyv/HyMr/&#13;&#10;ycrM/8zMzv+JiYr/Ojc4/2lnaP/U1NT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+Pj4/9mYmT/NzU2/6KipP/M&#13;&#10;zc//yMnL/8fIyv/HyMr/x8jK/8fIyv/HyMr/x8jK/8fIyv/HyMr/x8jK/8fIyv/HyMr/x8jK/8fI&#13;&#10;yv/HyMr/x8jK/8fIyv/HyMr/x8jK/8fIyv/HyMr/x8jK/8fIyv/HyMr/x8jK/8fIyv/HyMr/x8jK&#13;&#10;/8fIyv/Jysz/ysvN/4yLjP8xLS7/hIKC//T09P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u7u7/aGVm/1tZWf/08/P/&#13;&#10;//////////////////////////////////////////////////////////////////////////+5&#13;&#10;t7j/TkxM/6impv9WU1T/5OPj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2tbX/S0dI//Ly8v//////////////////////////&#13;&#10;////////////////////////////////////////////////////////////////////////////&#13;&#10;//////////////////////////+CgIH/eXZ3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raus/0I9Pv9V&#13;&#10;UlT/t7m6/8zO0P/HyMr/x8jK/8fIyv/HyMr/x8jK/8fIyv/HyMr/x8jK/8fIyv/HyMr/x8jK/8fI&#13;&#10;yv/HyMr/x8jK/8fIyv/HyMr/x8jK/8fIyv/HyMr/x8jK/8fIyv/HyMr/x8jK/8fIyv/HyMr/x8jK&#13;&#10;/8fIyv/HyMr/zc/R/6Wlpv9NSkv/SUZH/9DPz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+3t7f9xb2//QT4//6mpq//Oz9H/&#13;&#10;x8jK/8fIyv/HyMr/x8jK/8fIyv/HyMr/x8jK/8fIyv/HyMr/x8jK/8fIyv/HyMr/x8jK/8fIyv/H&#13;&#10;yMr/x8jK/8fIyv/HyMr/x8jK/8fIyv/HyMr/x8jK/8fIyv/HyMr/x8jK/8fIyv/HyMr/x8jK/8fI&#13;&#10;yv/HyMr/x8jK/8jJy//O0NL/k5KU/zYyM/+Qjo7/+vr6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9/f3/joyN/0RAQv/R0ND/////&#13;&#10;///////////////////////////////////////////////////////////////////////7+/v/&#13;&#10;ioiI/2poaf+8u7v/U1BR/+Tj4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r62t/1FMTf/29/f/////////////////////////&#13;&#10;////////////////////////////////////////////////////////////////////////////&#13;&#10;////////////////////////////goCB/3l2d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lZKT/zk1Nv+QkJH/&#13;&#10;xsbI/8rLzf/HyMr/x8jK/8fIyv/HyMr/x8jK/8fIyv/HyMr/x8jK/8fIyv/HyMr/x8jK/8fIyv/H&#13;&#10;yMr/x8jK/8fIyv/HyMr/x8jK/8fIyv/HyMr/x8jK/8fIyv/HyMr/x8jK/8fIyv/HyMr/x8jK/8fI&#13;&#10;yv/HyMr/x8jK/8fIyv/LzM7/xMXH/3x7ff9BPj7/ubi4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fm5/9gXV7/UE1P/7a3uf/MztD/x8jK&#13;&#10;/8fIyv/HyMr/x8jK/8fIyv/HyMr/x8jK/8fIyv/HyMr/x8jK/8fIyv/HyMr/x8jK/8fIyv/HyMr/&#13;&#10;x8jK/8fIyv/HyMr/x8jK/8fIyv/HyMr/x8jK/8fIyv/HyMr/x8jK/8fIyv/HyMr/x8jK/8fIyv/H&#13;&#10;yMr/x8jK/8fIyv/HyMr/x8jK/83O0P+mpqj/Pjs9/3x5ev/6+vr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lJKS/0I+P//T0tP/////////&#13;&#10;////////////////////////////////////////////////////////////////////////8fHx&#13;&#10;/1xaWv+gnp7/v769/1NQUP/k4+P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6yqqv9STk//+Pf3////////////////////////&#13;&#10;////////////////////////////////////////////////////////////////////////////&#13;&#10;/////////////////////////////4KAgf95dnf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paOk/zczNP+Li43/ycrM&#13;&#10;/8nKzP/HyMr/x8jK/8fIyv/HyMr/x8jK/8fIyv/HyMr/x8jK/8fIyv/HyMr/x8jK/8fIyv/HyMr/&#13;&#10;x8jK/8fIyv/HyMr/x8jK/8fIyv/HyMr/x8jK/8fIyv/HyMr/x8jK/8fIyv/HyMr/x8jK/8fIyv/H&#13;&#10;yMr/x8jK/8fIyv/HyMr/x8jK/8rLzf/HyMr/ZWNl/0E9P//Hxsb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3s7f9taWr/RkNF/66usP/Lzc//x8jK/8fI&#13;&#10;yv/HyMr/x8jK/8fIyv/HyMr/x8jK/8fIyv/HyMr/x8jK/8fIyv/HyMr/x8jK/8fIyv/HyMr/x8jK&#13;&#10;/8fIyv/HyMr/x8jK/8fIyv/HyMr/x8jK/8fIyv/HyMr/x8jK/8fIyv/HyMr/x8jK/8fIyv/HyMr/&#13;&#10;x8jK/8fIyv/HyMr/x8jK/8fIyv/HyMr/y8zO/52dn/85Njf/i4mJ//7+/v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urm5/zo2N/+ysbH/////////////&#13;&#10;/////////////////////////////////////////////////////////////////////////+Tj&#13;&#10;4/9BPj//z87O/7q5uf9TUFD/5OPj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+rqqr/Uk5P//j39///////////////////////&#13;&#10;////////////////////////////////////////////////////////////////////////////&#13;&#10;//////////////////////////////+CgIH/eXZ3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sK2u/zczNP+Afn//xsfJ/8jJ&#13;&#10;y//HyMr/x8jK/8fIyv/HyMr/x8jK/8fIyv/HyMr/x8jK/8fIyv/HyMr/x8jK/8fIyv/HyMr/x8jK&#13;&#10;/8fIyv/HyMr/x8jK/8fIyv/HyMr/x8jK/8fIyv/HyMr/x8jK/8fIyv/HyMr/x8jK/8fIyv/HyMr/&#13;&#10;x8jK/8fIyv/HyMr/x8jK/8fIyv/HyMr/ysvN/76/wf9gXWD/R0NE/9bW1v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FgoP/Pjs8/6Skpv/LzM7/x8jK/8fIyv/H&#13;&#10;yMr/x8jK/8fIyv/HyMr/x8jK/8fIyv/HyMr/x8jK/8fIyv/HyMr/x8jK/8fIyv/HyMr/x8jK/8fI&#13;&#10;yv/HyMr/x8jK/8fIyv/HyMr/x8jK/8fIyv/HyMr/x8jK/8fIyv/HyMr/x8jK/8fIyv/HyMr/x8jK&#13;&#10;/8fIyv/HyMr/x8jK/8fIyv/HyMr/x8jK/8fIyv/Jy83/kpKT/zg1Nf+mpaX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1NTU/0RCQ/+LiIj/+/v7////////////&#13;&#10;//////////////////////////////////////////////////////////////////////////+7&#13;&#10;urr/REFB//j39/+3trb/U1BQ/+Tj4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q6qq/1JOT//49/f/////////////////////&#13;&#10;////////////////////////////////////////////////////////////////////////////&#13;&#10;////////////////////////////////goCB/3l2d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19bW/zo3OP90cnT/w8PF/8jJy//H&#13;&#10;yMr/x8jK/8fIyv/HyMr/x8jK/8fIyv/HyMr/x8jK/8fIyv/HyMr/x8jK/8fIyv/HyMr/x8jK/8fI&#13;&#10;yv/HyMr/x8jK/8fIyv/HyMr/x8jK/8fIyv/HyMr/x8jK/8fIyv/HyMr/x8jK/8fIyv/HyMr/x8jK&#13;&#10;/8fIyv/HyMr/x8jK/8fIyv/HyMr/x8jK/8fIyv/Ky83/vb2//1lWWP9TT1D/6unq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V1dX/OTY2/4+OkP/KzM7/x8jK/8fIyv/HyMr/&#13;&#10;x8jK/8fIyv/HyMr/x8jK/8fIyv/HyMr/x8jK/8fIyv/HyMr/x8jK/8fIyv/HyMr/x8jK/8fIyv/H&#13;&#10;yMr/x8jK/8fIyv/HyMr/x8jK/8fIyv/HyMr/x8jK/8fIyv/HyMr/x8jK/8fIyv/HyMr/x8jK/8fI&#13;&#10;yv/HyMr/x8jK/8fIyv/HyMr/x8jK/8fIyv/HyMr/yMnL/8bHyf93dnj/R0RE/+jo6P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vX1/15aW/9mZGT/7Ozs////////////////&#13;&#10;////////////////////////////////////////////////////////////////////////////&#13;&#10;iomK/2dkZP//////tbS0/1NQUP/k4+P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6uqqv9STk//+Pf3////////////////////&#13;&#10;////////////////////////////////////////////////////////////////////////////&#13;&#10;/////////////////////////////////4KAgf95dnf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8fHx/3Bub/9mZGb/wMHD/8nKzP/HyMr/&#13;&#10;x8jK/8fIyv/HyMr/x8jK/8fIyv/HyMr/x8jK/8fIyv/HyMr/x8jK/8fIyv/HyMr/x8jK/8fIyv/H&#13;&#10;yMr/x8jK/8fIyv/HyMr/x8jK/8fIyv/HyMr/x8jK/8fIyv/HyMr/x8jK/8fIyv/HyMr/x8jK/8fI&#13;&#10;yv/HyMr/x8jK/8fIyv/HyMr/x8jK/8fIyv/HyMr/x8jK/8nKzP+5ubv/SUZH/3t4ef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y8/P/dXJy/2dlZv/DxMb/ycrM/8fIyv/HyMr/x8jK&#13;&#10;/8fIyv/HyMr/x8jK/8fIyv/HyMr/x8jK/8fIyv/HyMr/x8jK/8fIyv/HyMr/x8jK/8fIyv/HyMr/&#13;&#10;x8jK/8fIyv/HyMr/x8jK/8fIyv/HyMr/x8jK/8fIyv/HyMr/x8jK/8fIyv/HyMr/x8jK/8fIyv/H&#13;&#10;yMr/x8jK/8fIyv/HyMr/x8jK/8fIyv/HyMr/x8jK/8fIyv/Jysz/tre5/01LTP+amJj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7+/52bnP9NSkr/1tbW////////////////////&#13;&#10;////////////////////////////////////////////////////////////////////////////&#13;&#10;/15bW/+YlZX//////7W0tP9TUFD/5OPj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rqqr/Uk5P//j39///////////////////&#13;&#10;////////////////////////////////////////////////////////////////////////////&#13;&#10;//////////////////////////////////+CgIH/eXZ3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7GvsP84NTb/ra2v/8vMzv/HyMr/x8jK&#13;&#10;/8fIyv/HyMr/x8jK/8fIyv/HyMr/x8jK/8fIyv/HyMr/x8jK/8fIyv/HyMr/x8jK/8fIyv/HyMr/&#13;&#10;x8jK/8fIyv/HyMr/x8jK/8fIyv/HyMr/x8jK/8fIyv/HyMr/x8jK/8fIyv/HyMr/x8jK/8fIyv/H&#13;&#10;yMr/x8jK/8fIyv/HyMr/x8jK/8fIyv/HyMr/x8jK/8fIyv/HyMr/ycrM/5+eoP87ODj/t7W1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s7Kz/zg1Nf+qq6z/y8zO/8fIyv/HyMr/x8jK/8fI&#13;&#10;yv/HyMr/x8jK/8fIyv/HyMr/x8jK/8fIyv/HyMr/x8jK/8fIyv/HyMr/x8jK/8fIyv/HyMr/x8jK&#13;&#10;/8fIyv/HyMr/x8jK/8fIyv/HyMr/x8jK/8fIyv/HyMr/x8jK/8fIyv/HyMr/x8jK/8fIyv/HyMr/&#13;&#10;x8jK/8fIyv/HyMr/x8jK/8fIyv/HyMr/x8jK/8fIyv/HyMr/x8jK/8zNz/+Yl5n/PTo7/8/Oz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7+9vf86Njf/wL6+//7+/v//////////////////&#13;&#10;/////////////////////////////////////////////////////////////////////////+7u&#13;&#10;7v9APD3/ysjJ//////+1tLT/U1BQ/+Tj4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q6qq/1JOT//49/f/////////////////&#13;&#10;////////////////////////////////////////////////////////////////////////////&#13;&#10;////////////////////////////////////goCB/3l2d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Xk5f9FQkP/dHJz/83O0P/HyMr/x8jK/8fI&#13;&#10;yv/HyMr/x8jK/8fIyv/HyMr/x8jK/8fIyv/HyMr/x8jK/8fIyv/HyMr/x8jK/8fIyv/HyMr/x8jK&#13;&#10;/8fIyv/HyMr/x8jK/8fIyv/HyMr/x8jK/8fIyv/HyMr/x8jK/8fIyv/HyMr/x8jK/8fIyv/HyMr/&#13;&#10;x8jK/8fIyv/HyMr/x8jK/8fIyv/HyMr/x8jK/8fIyv/HyMr/x8jK/8fIyv/DxMb/a2pr/1NQUP/z&#13;&#10;8/P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93c3P9CP0D/hoSE//39/f//////////////////////&#13;&#10;//////////////////////////////////////////////////////////////////////////+/&#13;&#10;vb7/Q0BB//j4+P//////tbS0/1NQUP/k4+P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6uqqv9STk//+Pf3////////////////&#13;&#10;////////////////////////////////////////////////////////////////////////////&#13;&#10;/////////////////////////////////////4KAgf95dnf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9/e3v87ODj/&#13;&#10;lZWW/8rLzf/HyMr/x8jK/8fIyv/HyMr/x8jK/8fIyv/HyMr/x8jK/8fIyv/HyMr/x8jK/8fIyv/H&#13;&#10;yMr/x8jK/8fIyv/HyMr/x8jK/8fIyv/HyMr/x8jK/8fIyv/HyMr/x8jK/8fIyv/HyMr/x8jK/8fI&#13;&#10;yv/HyMr/x8jK/8fIyv/HyMr/x8jK/8fIyv/HyMr/x8jK/8fIyv/HyMr/x8jK/8fIyv/HyMr/x8jK&#13;&#10;/8fIyv/HyMr/x8jK/8jJy//HyMr/dXR2/2xpaf/x8fH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Ly8v9bWFj/aWZn//r6+v//////////////////////////&#13;&#10;////////////////////////////////////////////////////////////////////////////&#13;&#10;jImK/2lmZ////////////7W0tP9TUFD/5OPj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+rqqr/Uk5P//j39///////////////&#13;&#10;////////////////////////////////////////////////////////////////////////////&#13;&#10;//////////////////////////////////////+CgIH/eXZ3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+NiYr/TktN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HyMr/zM7Q/6qqrP87ODr/0dDQ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j4+P99env/TktL/+np6f//////////////////////////////&#13;&#10;/////////////////////////////////////////////////////////////////////////v7+&#13;&#10;/1tYWP+Ylpf///////////+1tLT/U1BQ/+Tj4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q6qq/1JOT//49/f/////////////&#13;&#10;////////////////////////////////////////////////////////////////////////////&#13;&#10;////////////////////////////////////////goCB/3l2d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19fX/SkZH/4SD&#13;&#10;hf/HyMr/x8jK/8fIyv/HyMr/x8jK/8fIyv/HyMr/x8jK/8fIyv/HyMr/x8jK/8fIyv/HyMr/x8jK&#13;&#10;/8fIyv/HyMr/x8jK/8fIyv/HyMr/x8jK/8fIyv/HyMr/x8jK/8fIyv/HyMr/x8jK/8fIyv/HyMr/&#13;&#10;x8jK/8fIyv/HyMr/x8jK/8fIyv/HyMr/x8jK/8fIyv/HyMr/x8jK/8fIyv/HyMr/x8jK/8fIyv/H&#13;&#10;yMr/x8jK/8fIyv/HyMr/x8jK/8jJy//Jycv/S0hK/4yJiv/8/Pz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z8/P+hoKH/PTo7/8vLy///////////////////////////////////&#13;&#10;/////////////////////////////////////////////////////////////////////////+vr&#13;&#10;6/9BPT//ysnJ////////////tbS0/1NQUP/k4+P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6uqqv9STk//+Pf3////////////&#13;&#10;////////////////////////////////////////////////////////////////////////////&#13;&#10;/////////////////////////////////////////4KAgf95dnf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ycvN/0xKTP+Niov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sK+v/z88PP+1&#13;&#10;tbf/yMnL/8fIyv/HyMr/x8jK/8fIyv/HyMr/x8jK/8fIyv/HyMr/x8jK/8fIyv/HyMr/x8jK/8fI&#13;&#10;yv/HyMr/x8jK/8fIyv/HyMr/x8jK/8fIyv/HyMr/x8jK/8fIyv/HyMr/x8jK/8fIyv/HyMr/x8jK&#13;&#10;/8fIyv/HyMr/x8jK/8fIyv/HyMr/x8jK/8fIyv/HyMr/x8jK/8fIyv/HyMr/x8jK/8fIyv/HyMr/&#13;&#10;x8jK/8fIyv/HyMr/x8jK/8fIyv/HyMr/zs/R/4KBgv9KRkf/7e3t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+/vr7/Pjo7/6GfoP//////////////////////////////////////&#13;&#10;//////////////////////////////////////////////////////////////////////////+6&#13;&#10;urr/RUFC/+/u7v///////////7W0tP9TUFD/5OPj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rqqr/Uk5P//j39///////////&#13;&#10;////////////////////////////////////////////////////////////////////////////&#13;&#10;//////////////////////////////////////////+CgIH/eXZ3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5eVlv9IRUb/wMDC/8fIyv/HyMr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y8zO/6eoqf83NDb/xsbG////////////////////////////////////////////////////////&#13;&#10;////////////////////////////////////////////////////////////////////////////&#13;&#10;////////////////////////////////////////////////////////////////////////////&#13;&#10;////////////////////////////4N/f/z06Ov+fn6H/yMnL/8fIyv/HyMr/x8jK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rLzf+Fg4X/SkZH//T09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f39/2pnZ/9jYGL/&#13;&#10;wsPF/8jJy//HyMr/x8jK/8fIyv/HyMr/x8jK/8fIyv/HyMr/x8jK/8fIyv/HyMr/x8jK/8fIyv/H&#13;&#10;yMr/x8jK/8fIyv/HyMr/x8jK/8fIyv/HyMr/x8jK/8fIyv/HyMr/x8jK/8fIyv/HyMr/x8jK/8fI&#13;&#10;yv/HyMr/x8jK/8fIyv/HyMr/x8jK/8fIyv/HyMr/x8jK/8fIyv/HyMr/x8jK/8fIyv/HyMr/x8jK&#13;&#10;/8fIyv/HyMr/x8jK/8fIyv/HyMr/x8jK/8nKzP+3uLr/OjY4/7u5uv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q6ur/TElK/3h2d//4+Pj/////////////////////////////////////&#13;&#10;////////////////////////////////////////////////////////////////////////////&#13;&#10;ioiJ/2dlZf/29vb///////////+1tLT/U1BQ/+Tj4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q6qq/1JOT//49/f/////////&#13;&#10;////////////////////////////////////////////////////////////////////////////&#13;&#10;////////////////////////////////////////////goCB/3l2d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T09P9WU1T/dnV3/8XGyP/HyMr/x8jK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LzM7/VVNV/3x6e//9/f3/////////////////////////////////////////////////&#13;&#10;////////////////////////////////////////////////////////////////////////////&#13;&#10;////////////////////////////////////////////////////////////////////////////&#13;&#10;/////////////////////////////5ORkf9LSUr/wcLF/8fIyv/HyMr/x8jK/8fIyv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Iycv/tra4/z87PP+6ubn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Xl5f9HQ0T/lZSX&#13;&#10;/8nKzP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ztDS/2RiZP9raGn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4+Pj/gX9//1xZWv/n5uf/////////////////////////////////////////&#13;&#10;/////////////////////////////////////////////////////////////////////////f39&#13;&#10;/2BcXv+Pjo3//Pz8////////////tbS0/1NQUP/k4+P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6uqqv9STk//+Pf3////////&#13;&#10;////////////////////////////////////////////////////////////////////////////&#13;&#10;/////////////////////////////////////////////4KAgf95dnf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qqar/Q0BB/62usP/Jysz/x8jK/8fIyv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+8u7z/TkxN/7W1&#13;&#10;t//Ky83/x8jK/8fIyv/HyMr/x8jK/8fIyv/HyMr/x8jK/8fIyv/HyMr/x8jK/8fIyv/HyMv/ycrN&#13;&#10;/8rLzf/Kysz/yMnK/8fIyv/HyMr/x8jK/8fIyv/HyMr/x8jK/8fIyv/HyMr/x8jK/8fIyv/HyMr/&#13;&#10;x8jK/8fIyv/HyMr/x8jK/8fIyv/HyMr/x8jK/8fIyv/HyMr/x8jK/8fIyv/HyMr/x8jK/8fIyv/H&#13;&#10;yMr/x8jK/8fIyv/HyMr/x8jK/8fIyv/HyMr/x8jK/8rLzf+goKH/PDg5//Hw8P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+/v7/hIKD/0dDRP/m5ub/////////////////////////////////////////////&#13;&#10;/////////////////////////////////////////////////////////////////////////9va&#13;&#10;2v9DQEH/yMfH/////////////////7W0tP9TUFD/5OPj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+rqqr/Uk5P//j39///////&#13;&#10;////////////////////////////////////////////////////////////////////////////&#13;&#10;//////////////////////////////////////////////+CgIH/eXZ3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paSk/1xaXP+/&#13;&#10;wML/yMnL/8fIyv/HyMr/x8jK/8fIyv/HyMr/x8jK/8fIyv/HyMr/x8jK/8fJzP/LztH/z83I/7qz&#13;&#10;sP+qqKr/rbO9/8XM0f/Pz8//ycnK/8fIyv/HyMr/x8jK/8fIy//KzM//zMzM/8jIyv/HyMr/x8jK&#13;&#10;/8fIyv/HyMr/x8jK/8fIyv/HyMr/x8jK/8fIyv/HyMr/x8jK/8fIyv/HyMr/x8jK/8fIyv/HyMr/&#13;&#10;x8jK/8fIyv/HyMr/x8jK/8fIyv/HyMr/x8jK/8fIyv/Iycv/vb7A/zs3OP/MzM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sK+v/zs4Of+6uLj/////////////////////////////////////////////////&#13;&#10;//////////////////////////////////////////////////////////////////////////+v&#13;&#10;ra7/T0xM/+Dg4P////////////////+1tLT/U1BQ/+Tj4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q6qq/1JOT//49/f/////&#13;&#10;////////////////////////////////////////////////////////////////////////////&#13;&#10;////////////////////////////////////////////////goCB/3l2d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+/r6/4aDg/91dHb/&#13;&#10;yMrM/8fIyv/HyMr/x8jK/8fIyv/HyMr/x8jK/8fIyv/HyMr/x8jK/8fKz//Ox73/n4p4/11NRP89&#13;&#10;NjX/NTEy/zc2Ov9FS1r/dIae/7nHz//Kycr/x8jK/8fIy//Ix8L/q52Y/5ihsf/Cycv/yMjK/8fI&#13;&#10;yv/HyMr/x8jK/8fIyv/HyMr/x8jK/8fIyv/HyMr/x8jK/8fIyv/HyMr/x8jK/8fIyv/HyMr/x8jK&#13;&#10;/8fIyv/HyMr/x8jK/8fIyv/HyMr/x8jK/8fIyv/HyMr/x8jK/8fIyv9KSEj/paSk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19bW/0M/QP+WlJX//Pz8////////////////////////////////////////////////&#13;&#10;////////////////////////////////////////////////////////////////////////////&#13;&#10;g4GC/2hlZv/v7+//////////////////tbS0/1NQUP/k4+P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6uqqv9STk//+Pf3////&#13;&#10;////////////////////////////////////////////////////////////////////////////&#13;&#10;/////////////////////////////////////////////////4KAgf95dnf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zs7P9oZmf/jY2P&#13;&#10;/87P0f/HyMr/x8jK/8fIyv/HyMr/x8jK/8fIyv/HyMr/x8jK/8fJz//LwK7/h2lR/zcpK/89TmH/&#13;&#10;eoSP/5eanP+OhXn/ZE8+/y8rM/9PZIX/rsPP/8rJyv/HyMz/yci1/3xVQf9IX4f/uMzO/8nIyv/H&#13;&#10;yMr/x8jK/8fIyv/HyMr/x8jK/8fIyv/HyMr/x8jK/8fIyv/HyMr/x8jK/8fIyv/HyMr/x8jK/8fI&#13;&#10;yv/HyMr/x8jK/8fIyv/HyMr/x8jK/8fIyv/HyMr/x8jK/8fIyv/HyMr/YmBi/358fP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8O/v/1tYWf9ta2v/9PT0////////////////////////////////////////////////////&#13;&#10;/////////////////////////////////////////////////////////////////////////fz8&#13;&#10;/19cXP+PjY///f39/////////////////7W0tP9TUFD/5OPj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rqqr/Uk5P//j39///&#13;&#10;////////////////////////////////////////////////////////////////////////////&#13;&#10;//////////////////////////////////////////////////+CgIH/eXZ3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b2tr/VlNU/56f&#13;&#10;oP/Mzc//x8jK/8fIyv/HyMr/x8jK/8fIyv/HyMr/x8jK/8fJzP/LzcX/mHdY/zYgI/9GaYz/rbnB&#13;&#10;/8PGyv/Jy83/x8bF/7+8tP+RbUr/KiQz/1h1m/++zc7/yMjN/8rKtP91STL/OlSA/7jO0P/Kycr/&#13;&#10;x8nL/8nKzP/Iycv/yMrN/8rLzf/Jycv/x8jK/8fIyv/HyMv/ycrN/8rLzv/Ky83/ycnL/8fIyv/H&#13;&#10;yMr/x8jK/8fIyv/HyMr/x8jK/8fIyv/HyMr/x8jK/8fIyv/HyMr/yMnL/3t6e/9YVVb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3p3eP9LSEn/4uLi////////////////////////////////////////////////////////&#13;&#10;/////////////////////////////////////////////////////////////////////////+no&#13;&#10;6P9MSUr/urm5//////////////////////+1tLT/U1BQ/+Tj4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q6qq/1JOT//49/f/&#13;&#10;////////////////////////////////////////////////////////////////////////////&#13;&#10;////////////////////////////////////////////////////goCB/3l2d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ycjI/0NBQf+v&#13;&#10;sLH/y8zO/8fIyv/HyMr/x8jK/8fIyv/HyMr/x8jK/8fIyv/IzM//xraj/1s7I/8lQGv/n7XE/8nK&#13;&#10;zP/IyMr/x8jK/8fIy//Iysz/xLyq/3BFKf8qOlb/iKvK/87Jvv+roI7/Xj0t/zREZP+OoKj/s7zJ&#13;&#10;/8S4rP+fm6D/r7u//66cjf9+foj/orG//8TKzP/Iycv/xsO7/6aVjP+Ae3v/fYGL/5uquv/FyMv/&#13;&#10;x8jK/8fIyv/HyMr/x8jK/8fIyv/HyMr/x8jK/8fIyv/HyMr/x8jK/8jJy/+amZv/RUJC/+/u7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7e2t/87ODn/yMfH////////////////////////////////////////////////////////////&#13;&#10;///////////////////////////////////////////////////////////////////////////Q&#13;&#10;z8//VlJT/9XU1P//////////////////////tbS0/1NQUP/k4+P/////////////////////////&#13;&#10;///////////+//v48v/r5eb/5ufn/+fn5//o6ev/8fX5//3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uqqv9STk//+Pf3&#13;&#10;////////////////////////////////////////////////////////////////////////////&#13;&#10;/////////////////////////////////////////////////////4KAgf95dnf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7++vv88ODr/&#13;&#10;uru9/8rLzf/HyMr/x8jK/8fIyv/HyMr/x8jK/8fIyv/HyMv/y83K/7Kcff85HyX/VH6i/73Iz//I&#13;&#10;yMr/x8jK/8fIyv/HyMr/x8jK/8jIx/+phFj/JiM2/16Aq//Ox6n/e19P/zclIv8nKDL/RlZo/4yp&#13;&#10;yP+5kWn/QDE3/09XTf86LzD/MzE//2SEnv+5y9L/wKuP/19CNf8uLjn/R0xS/01AOP8xKjH/T2uP&#13;&#10;/7PDyf/IyMr/x8jK/8fIyv/HyMr/x8jK/8fIyv/HyMr/x8jK/8fIyv/Iycv/ra2v/z47PP/d3N3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8/O&#13;&#10;zv9CP0D/rKqr//7+/v//////////////////////////////////////////////////////////&#13;&#10;////////////////////////////////////////////////////////////////////////////&#13;&#10;srGx/2hmZv/t7e3//////////////////////7W0tP9TUFD/5OPj////////////////////////&#13;&#10;////////////9v/avIX/SSEk/ywtL/8yLzD/Mi8w/zIvMv85PUn/XWyE/7zU6P/5/f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+rqqr/Uk5P//j3&#13;&#10;9///////////////////////////////////////////////////////////////////////////&#13;&#10;//////////////////////////////////////////////////////+CgIH/eXZ3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+8u7v/PDk7&#13;&#10;/7y9v//Jy83/x8jK/8fIyv/HyMr/x8jK/8fIyv/HyMr/x8jM/8zLwP+ihlz/Jx1C/3idtP/EzM3/&#13;&#10;yMjK/8fIyv/HyMr/x8jK/8fIyv/Iysn/uKh+/0EeJv9GY4r/vc/S/8rHsv90SjP/O1V//7XLzf/K&#13;&#10;zdD/s4tm/zopIP8qN1P/hKO8/8fGxv/AxMj/x8Oo/3BJMv8tNlH/gqG6/8jLzP/Jxbn/lnRU/zMo&#13;&#10;L/9chKz/yMvL/8fIyv/HyMr/x8jK/8fIyv/HyMr/x8jK/8fIyv/HyMr/yMnL/7Oztf89OTr/19bX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Tk5P9T&#13;&#10;T1D/b2xs//z8/P//////////////////////////////////////////////////////////////&#13;&#10;////////////////////////////////////////////////////////////////////////+vr6&#13;&#10;/4aDhP+Rj4////////////////////////////+1tLT/U1BQ/+Tj4///////////////////////&#13;&#10;//////////////b/2Ld7/zoWMP95nbX/z9bV/9LOzf/IwLj/ppJ9/2FINP8mKkb/hLHW//j+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q6qq/1JOT//4&#13;&#10;9/f/////////////////////////////////////////////////////////////////////////&#13;&#10;////////////////////////////////////////////////////////goCB/3l2d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6uqqv9STk//&#13;&#10;+Pf3////////////////////////////////////////////////////////////////////////&#13;&#10;/////////////////////////////////////////////////////////4KAgf95dnf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+rqqr/Uk5P&#13;&#10;//j39///////////////////////////////////////////////////////////////////////&#13;&#10;//////////////////////////////////////////////////////////+CgIH/eXZ3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q6qq/1JO&#13;&#10;T//49/f/////////////////////////////////////////////////////////////////////&#13;&#10;////////////////////////////////////////////////////////////goCB/3l2d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6uqqv9S&#13;&#10;Tk//+Pf3////////////////////////////////////////////////////////////////////&#13;&#10;/////////////////////////////////////////////////////////////4KAgf95dnf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rqqr/&#13;&#10;Uk5P//j39///////////////////////////////////////////////////////////////////&#13;&#10;//////////////////////////////////////////////////////////////+CgIH/eXZ3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q6qq&#13;&#10;/1JOT//49/f/////////////////////////////////////////////////////////////////&#13;&#10;////////////////////////////////////////////////////////////////goCB/3l2d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6uq&#13;&#10;qv9STk//+Pf3////////////////////////////////////////////////////////////////&#13;&#10;/////////////////////////////////////////////////////////////////4KAgf95dnf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+r&#13;&#10;qqr/Uk5P//j39///////////////////////////////////////////////////////////////&#13;&#10;//////////////////////////////////////////////////////////////////+CgIH/eXZ3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q6qq/1JOT//49/f/////////////////////////////////////////////////////////////&#13;&#10;////////////////////////////////////////////////////////////////////goCB/3l2&#13;&#10;d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uqqv9STk//+Pf3////////////////////////////////////////////////////////////&#13;&#10;/////////////////////////////////////////////////////////////////////4KAgf95&#13;&#10;dnf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rqqr/Uk5P//j39///////////////////////////////////////////////////////////&#13;&#10;//////////////////////////////////////////////////////////////////////+CgIH/&#13;&#10;eXZ3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jJy/+cnJ7/Pzs8/+Lh4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q6qq/1JOT//49/f/////////////////////////////////////////////////////////&#13;&#10;////////////////////////////////////////////////////////////////////////goCB&#13;&#10;/3l2d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imp/9EQUL/r6+x&#13;&#10;/8nKzP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6uqqv9STk//+Pf3////////////////////////////////////////////////////////&#13;&#10;/////////////////////////////////////////////////////////////////////////4KA&#13;&#10;gf95dnf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rqqr/Uk5P//j39///////////////////////////////////////////////////////&#13;&#10;//////////////////////////////////////////////////////////////////////////+C&#13;&#10;gIH/eXZ3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q6qq/1JOT//49/f/////////////////////////////////////////////////////&#13;&#10;////////////////////////////////////////////////////////////////////////////&#13;&#10;goCB/3l2d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6uqqv9STk//+Pf3////////////////////////////////////////////////////&#13;&#10;////////////////////////////////////////////////////////////////////////////&#13;&#10;/4KAgf95dnf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+rqqr/Uk5P//j39///////////////////////////////////////////////////&#13;&#10;////////////////////////////////////////////////////////////////////////////&#13;&#10;//+CgIH/eXZ3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xsLH/PDk6/7Cxs//Ky83/x8jK/8fIyv/HyMr/x8jK/8fIyv/HyMr/x8jK/8fIyv/HyMr/x8jK&#13;&#10;/8fIyv/HyMr/x8jK/8fIyv/HyMr/x8jK/8fIyv/HyMr/x8jK/8fIyv/HyMr/x8jK/8fIyv/HyMr/&#13;&#10;x8jK/8fIyv/HyMr/x8jK/8fIyv/HyMr/x8jK/8fIyv/HyMr/x8jK/8fIyv/HyMr/x8jK/8fIyv/H&#13;&#10;yMr/x8jK/8fIyv/HyMr/x8jK/8fIyv/Mzc//n56g/0A8Pf/Ozc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5&#13;&#10;+fn/enh4/0hFRv/Cw8X/ysvN/8fIyv/HyMr/x8jK/8fIyv/HyMr/x8jK/8fIyv/HyMr/x8jK/8fI&#13;&#10;yv/HyMr/x8jK/8fIyv/HyMr/x8jK/8fIyv/HyMr/x8jK/8fIyv/HyMr/x8jK/8fIyv/HyMr/x8jK&#13;&#10;/8fIyv/HyMr/x8jK/8fIyv/HyMr/x8jK/8fIyv/HyMr/x8jK/8fIyv/HyMr/x8jK/8fIyv/HyMr/&#13;&#10;x8jK/8fIyv/HyMr/x8jK/8vMzv+1tbf/PDk6/5+dnf/8/Pz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q6qq/1JOT//49/f/////////////////////////////////////////////////&#13;&#10;////////////////////////////////////////////////////////////////////////////&#13;&#10;////goCB/3l2d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Pz8/3d1df9OS03/wcLE/8jJy//HyMr/x8jK/8fIyv/HyMr/x8jK/8fIyv/HyMr/x8jK/8fI&#13;&#10;yv/HyMr/x8jK/8fIyv/HyMr/x8jK/8fIyv/HyMr/x8jK/8fIyv/HyMr/x8jK/8fIyv/HyMr/x8jK&#13;&#10;/8fIyv/HyMr/x8jK/8fIyv/HyMr/x8jK/8fIyv/HyMr/x8jK/8fIyv/HyMr/x8jK/8fIyv/HyMr/&#13;&#10;x8jK/8fIyv/HyMr/x8jK/8fIyv/Ky83/tre5/0hGR/+enJ3/+vr6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no6P9bWFj/enl7/8jJy//Iycv/x8jK/8fIyv/HyMr/x8jK/8fIyv/HyMr/x8jK/8fIyv/H&#13;&#10;yMr/x8jK/8fIyv/HyMr/x8jK/8fIyv/HyMr/x8jK/8fIyv/HyMr/x8jK/8fIyv/HyMr/x8jK/8fI&#13;&#10;yv/HyMr/x8jK/8fIyv/HyMr/x8jK/8fIyv/HyMr/x8jK/8fIyv/HyMr/x8jK/8fIyv/HyMr/x8jK&#13;&#10;/8fIyv/HyMr/x8jK/8jKzP/BwcP/YF1f/3l2d//29vb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amZn/Ozg6/6urrf/LzM7/x8jK/8fIyv/H&#13;&#10;yMr/x8jK/8fIyv/HyMr/x8jK/8fIyv/HyMr/x8jK/8fIyv/HyMr/x8jK/8fIyv/HyMr/x8jK/8fI&#13;&#10;yv/HyMr/x8jK/8fIyv/HyMr/x8jK/8fIyv/HyMr/x8jK/8fIyv/HyMr/x8jK/8fIyv/HyMr/x8jK&#13;&#10;/8fIyv/HyMr/x8jK/8fIyv/HyMr/x8jK/8fIyv/HyMr/x8jK/8fIyv/Iycv/lZSW/zw5Ov+6ur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6uqqv9STk//+Pf3////////////////////////////////////////////////&#13;&#10;////////////////////////////////////////////////////////////////////////////&#13;&#10;/////4KAgf95dnf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a2dr/Pzw8/39+gP/Nz9H/x8jK/8fIyv/HyMr/x8jK/8fIyv/HyMr/x8jK/8fIyv/H&#13;&#10;yMr/x8jK/8fIyv/HyMr/x8jK/8fIyv/HyMr/x8jK/8fIyv/HyMr/x8jK/8fIyv/HyMr/x8jK/8fI&#13;&#10;yv/HyMr/x8jK/8fIyv/HyMr/x8jK/8fIyv/HyMr/x8jK/8fIyv/HyMr/x8jK/8fIyv/HyMr/x8jK&#13;&#10;/8fIyv/HyMr/x8jK/8fIyv/Iycv/x8fJ/3Nxc/9IRkf/7+7v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t7a2/0A8Pf+rqqz/y8zO/8fIyv/HyMr/x8jK/8fIyv/HyMr/x8jK/8fIyv/HyMr/&#13;&#10;x8jK/8fIyv/HyMr/x8jK/8fIyv/HyMr/x8jK/8fIyv/HyMr/x8jK/8fIyv/HyMr/x8jK/8fIyv/H&#13;&#10;yMr/x8jK/8fIyv/HyMr/x8jK/8fIyv/HyMr/x8jK/8fIyv/HyMr/x8jK/8fIyv/HyMr/x8jK/8fI&#13;&#10;yv/HyMr/x8jK/8fIyv/Ky83/kpGT/z05O//W1NX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6+rq/1pXWP9fXl//ysvN/8jJy//HyMr/&#13;&#10;x8jK/8fIyv/HyMr/x8jK/8fIyv/HyMr/x8jK/8fIyv/HyMr/x8jK/8fIyv/HyMr/x8jK/8fIyv/H&#13;&#10;yMr/x8jK/8fIyv/HyMr/x8jK/8fIyv/HyMr/x8jK/8fIyv/HyMr/x8jK/8fIyv/HyMr/x8jK/8fI&#13;&#10;yv/HyMr/x8jK/8fIyv/HyMr/x8jK/8fIyv/HyMr/x8jK/8fIyv/Iycv/v8DC/0tHSf97eHn/+fn5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jy/+Pl6v/3+f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+rqqr/Uk5P//j39///////////////////////////////////////////////&#13;&#10;////////////////////////////////////////////////////////////////////////////&#13;&#10;//////+CgIH/eXZ3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v7+/52bnP85Njf/t7e5/8vMzv/HyMr/x8jK/8fIyv/HyMr/x8jK/8fIyv/HyMr/&#13;&#10;x8jK/8fIyv/HyMr/x8jK/8fIyv/HyMr/x8jK/8fIyv/HyMr/x8jK/8fIyv/HyMr/x8jK/8fIyv/H&#13;&#10;yMr/x8jK/8fIyv/HyMr/x8jK/8fIyv/HyMr/x8jK/8fIyv/HyMr/x8jK/8fIyv/HyMr/x8jK/8fI&#13;&#10;yv/HyMr/x8jK/8fIyv/HyMr/ycrM/6ioq/86Njj/p6an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b29v9dWVr/UE1O/7/Awv/Iycv/x8jK/8fIyv/HyMr/x8jK/8fIyv/HyMr/x8jK&#13;&#10;/8fIyv/HyMr/x8jK/8fIyv/HyMr/x8jK/8fIyv/HyMr/x8jK/8fIyv/HyMr/x8jK/8fIyv/HyMr/&#13;&#10;x8jK/8fIyv/HyMr/x8jK/8fIyv/HyMr/x8jK/8fIyv/HyMr/x8jK/8fIyv/HyMr/x8jK/8fIyv/H&#13;&#10;yMr/x8jK/8fIyv/Jysz/sLGz/0E+P/99enz//Pz8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v+7urv/OTU2/5ubnf/LzM7/x8jK&#13;&#10;/8fIyv/HyMr/x8jK/8fIyv/HyMr/x8jK/8fIyv/HyMr/x8jK/8fIyv/HyMr/x8jK/8fIyv/HyMr/&#13;&#10;x8jK/8fIyv/HyMr/x8jK/8fIyv/HyMr/x8jK/8fIyv/HyMr/x8jK/8fIyv/HyMr/x8jK/8fIyv/H&#13;&#10;yMr/x8jK/8fIyv/HyMr/x8jK/8fIyv/HyMr/x8jK/8fIyv/HyMr/y8zO/21sbv9DQEH/5ubm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9/+PIof9aUG3/09vr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q6qq/1JOT//49/f/////////////////////////////////////////////&#13;&#10;////////////////////////////////////////////////////////////////////////////&#13;&#10;////////goCB/3l2d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r6+v/X11d/3RydP/Iycv/ycrM/8fIyv/HyMr/x8jK/8fIyv/HyMr/x8jK&#13;&#10;/8fIyv/HyMr/x8jK/8fIyv/HyMr/x8jK/8fIyv/HyMr/x8jK/8fIyv/HyMr/x8jK/8fIyv/HyMr/&#13;&#10;x8jK/8fIyv/HyMr/x8jK/8fIyv/HyMr/x8jK/8fIyv/HyMr/x8jK/8fIyv/HyMr/x8jK/8fIyv/H&#13;&#10;yMr/x8jK/8fIyv/HyMr/x8jK/8bHyf9XVFX/ZmRk//b29v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19bW/0dDRP9fXV//xsfJ/8fIyv/HyMr/x8jK/8fIyv/HyMr/x8jK/8fI&#13;&#10;yv/HyMr/x8jK/8fIyv/HyMr/x8jK/8fIyv/HyMr/x8jK/8fIyv/HyMr/x8jK/8fIyv/HyMr/x8jK&#13;&#10;/8fIyv/HyMr/x8jK/8fIyv/HyMr/x8jK/8fIyv/HyMr/x8jK/8fIyv/HyMr/x8jK/8fIyv/HyMr/&#13;&#10;x8jK/8fIyv/Jysz/u7u9/0tJSv9fXFz/7Ovr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+Pj5/5eVlf86Nzj/qKep/8rL&#13;&#10;zf/HyMr/x8jK/8fIyv/HyMr/x8jK/8fIyv/HyMr/x8jK/8fIyv/HyMr/x8jK/8fIyv/HyMr/x8jK&#13;&#10;/8fIyv/HyMr/x8jK/8fIyv/HyMr/x8jK/8fIyv/HyMr/x8jK/8fIyv/HyMr/x8jK/8fIyv/HyMr/&#13;&#10;x8jK/8fIyv/HyMr/x8jK/8fIyv/HyMr/x8jK/8fIyv/HyMr/zc7Q/3t7fP82MzT/v76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P/YtYL/JhY8/8fP4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6uqqv9STk//+Pf3////////////////////////////////////////////&#13;&#10;////////////////////////////////////////////////////////////////////////////&#13;&#10;/////////4KAgf95dnf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v7+/8XExf82MjP/h4aI/8jJy//Iycv/x8jK/8fIyv/HyMr/x8jK/8fI&#13;&#10;yv/HyMr/x8jK/8fIyv/HyMr/x8jK/8fIyv/HyMr/x8jK/8fIyv/HyMr/x8jK/8fIyv/HyMr/x8jK&#13;&#10;/8fIyv/HyMr/x8jK/8fIyv/HyMr/x8jK/8fIyv/HyMr/x8jK/8fIyv/HyMr/x8jK/8fIyv/HyMr/&#13;&#10;x8jK/8fIyv/HyMr/yMnL/8nKzf9raWv/QDw9/9ra2v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Pzs7/Pzs8/21rbf/Ky83/x8jK/8fIyv/HyMr/x8jK/8fIyv/H&#13;&#10;yMr/x8jK/8fIyv/HyMr/x8jK/8fIyv/HyMr/x8jK/8fIyv/HyMr/x8jK/8fIyv/HyMr/x8jK/8fI&#13;&#10;yv/HyMr/x8jK/8fIyv/HyMr/x8jK/8fIyv/HyMr/x8jK/8fIyv/HyMr/x8jK/8fIyv/HyMr/x8jK&#13;&#10;/8fIyv/Jysz/wMHD/1ZSVP9TUFD/5eXl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9Ov/&#13;&#10;6O7z//v9///////////////49P/q7fD/9/z///////////////r3//Ds6P/1+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29fX/bWpr/0A9Pv+y&#13;&#10;srT/ycrM/8fIyv/HyMr/x8jK/8fIyv/HyMr/x8jK/8fIyv/HyMr/x8jK/8fIyv/HyMr/x8jK/8fI&#13;&#10;yv/HyMr/x8jK/8fIyv/HyMr/x8jK/8fIyv/HyMr/x8jK/8fIyv/HyMr/x8jK/8fIyv/HyMr/x8jK&#13;&#10;/8fIyv/HyMr/x8jK/8fIyv/HyMr/x8jK/8fIyv/HyMr/zc7Q/4KCg/8xLi//sK+w//39/f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ebU/6+tu//o7vj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rqqr/Uk5P//j39///////////////////////////////////////////&#13;&#10;////////////////////////////////////////////////////////////////////////////&#13;&#10;//////////+CgIH/eXZ3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8/Pz/mJeX/zYyM/+SkpT/yMnL/8fIyv/HyMr/x8jK/8fIyv/H&#13;&#10;yMr/x8jK/8fIyv/HyMr/x8jK/8fIyv/HyMr/x8jK/8fIyv/HyMr/x8jK/8fIyv/HyMr/x8jK/8fI&#13;&#10;yv/HyMr/x8jK/8fIyv/HyMr/x8jK/8fIyv/HyMr/x8jK/8fIyv/HyMr/x8jK/8fIyv/HyMr/x8jK&#13;&#10;/8fIyv/HyMr/yMnL/8nKzP90c3T/ODQ1/8fGxv/+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v7+/8bFxf84NDX/d3Z3/8vMzv/HyMr/x8jK/8fIyv/HyMr/&#13;&#10;x8jK/8fIyv/HyMr/x8jK/8fIyv/HyMr/x8jK/8fIyv/HyMr/x8jK/8fIyv/HyMr/x8jK/8fIyv/H&#13;&#10;yMr/x8jK/8fIyv/HyMr/x8jK/8fIyv/HyMr/x8jK/8fIyv/HyMr/x8jK/8fIyv/HyMr/x8jK/8fI&#13;&#10;yv/Jysz/wMHD/11bXP9JRUX/3d3d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n/vo5m&#13;&#10;/0RJc/+/4vL/////////+//fv5L/R0Rp/67U6//////////9/+jOoP9fQEv/n8jk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Hx8f9lYmL/&#13;&#10;SkZH/7i5u//Iycv/x8jK/8fIyv/HyMr/x8jK/8fIyv/HyMr/x8jK/8fIyv/HyMr/x8jK/8fIyv/H&#13;&#10;yMr/x8jK/8fIyv/HyMr/x8jK/8fIyv/HyMr/x8jK/8fIyv/HyMr/x8jK/8fIyv/HyMr/x8jK/8fI&#13;&#10;yv/HyMr/x8jK/8fIyv/HyMr/x8jK/8fIyv/HyMr/y8zO/5ycnv8wLS7/pKOj//v7+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q6qq/1JOT//49/f/////////////////////////////////////////&#13;&#10;////////////////////////////////////////////////////////////////////////////&#13;&#10;////////////goCB/3l2d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v7+/+Sj5D/ODU2/52cnv/Iycv/x8jK/8fIyv/HyMr/&#13;&#10;x8jK/8fIyv/HyMr/x8jK/8fIyv/HyMr/x8jK/8fIyv/HyMr/x8jK/8fIyv/HyMr/x8jK/8fIyv/H&#13;&#10;yMr/x8jK/8fIyv/HyMr/x8jK/8fIyv/HyMr/x8jK/8fIyv/HyMr/x8jK/8fIyv/HyMr/x8jK/8fI&#13;&#10;yv/HyMr/x8jK/8rLzf93dnf/NDAx/7u6uv/+/v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+/v7/urm5/zQxMv91c3X/xcbI/8jJy//HyMr/x8jK&#13;&#10;/8fIyv/HyMr/x8jK/8fIyv/HyMr/x8jK/8fIyv/HyMr/x8jK/8fIyv/HyMr/x8jK/8fIyv/HyMr/&#13;&#10;x8jK/8fIyv/HyMr/x8jK/8fIyv/HyMr/x8jK/8fIyv/HyMr/x8jK/8fIyv/HyMr/x8jK/8fIyv/J&#13;&#10;ysz/vr/B/1xZW/9CQED/1NPT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7/8WV&#13;&#10;bP9OV3//x+X1//////////3/4sSY/1JSdf+22PD//////////v/q0qj/ak1V/6jN6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7e3t&#13;&#10;/1lWV/9OTE3/sbGz/8jJy//HyMr/x8jK/8fIyv/HyMr/x8jK/8fIyv/HyMr/x8jK/8fIyv/HyMr/&#13;&#10;x8jK/8fIyv/HyMr/x8jK/8fIyv/HyMr/x8jK/8fIyv/HyMr/x8jK/8fIyv/HyMr/x8jK/8fIyv/H&#13;&#10;yMr/x8jK/8fIyv/HyMr/x8jK/8fIyv/HyMr/xsfJ/5eXmP84NTb/nJub//v8/P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6uqqv9STk//+Pf3////////////////////////////////////////&#13;&#10;////////////////////////////////////////////////////////////////////////////&#13;&#10;/////////////4KAgf95dnf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v7+/4aDhP88ODn/oqKk/8bHyf/Iycv/x8jK&#13;&#10;/8fIyv/HyMr/x8jK/8fIyv/HyMr/x8jK/8fIyv/HyMr/x8jK/8fIyv/HyMr/x8jK/8fIyv/HyMr/&#13;&#10;x8jK/8fIyv/HyMr/x8jK/8fIyv/HyMr/x8jK/8fIyv/HyMr/x8jK/8fIyv/HyMr/x8jK/8fIyv/H&#13;&#10;yMr/yMnL/8bHyf+RkJL/NTEy/7Gvr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7+/v+1s7T/OTY3/2RiY/+0tbf/x8jL/8jJ&#13;&#10;y//HyMr/x8jK/8fIyv/HyMr/x8jK/8fIyv/HyMr/x8jK/8fIyv/HyMr/x8jK/8fIyv/HyMr/x8jK&#13;&#10;/8fIyv/HyMr/x8jK/8fIyv/HyMr/x8jK/8fIyv/HyMr/x8jK/8fIyv/HyMr/x8jK/8jJy//Gx8n/&#13;&#10;qKiq/01KS/9MSUr/0NDQ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v7//f3+//7////////////////+/v/9/f7//v/////////////////+//79/f/+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o5+f/W1lZ/zo3OP+dnJ7/xsfJ/8jJy//HyMr/x8jK/8fIyv/HyMr/x8jK/8fIyv/HyMr/x8jK&#13;&#10;/8fIyv/HyMr/x8jK/8fIyv/HyMr/x8jK/8fIyv/HyMr/x8jK/8fIyv/HyMr/x8jK/8fIyv/HyMr/&#13;&#10;x8jK/8fIyv/HyMr/x8jK/8fIyv/HyMr/vr/B/3Rzdf8xLi7/hIKC//z8/P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+rqqr/Uk5P//j39///////////////////////////////////////&#13;&#10;////////////////////////////////////////////////////////////////////////////&#13;&#10;//////////////+CgIH/eXZ3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8/Pz/eXZ3/zk1Nv+EhIb/xMXH/8nK&#13;&#10;zP/HyMr/x8jK/8fIyv/HyMr/x8jK/8fIyv/HyMr/x8jK/8fIyv/HyMr/x8jK/8fIyv/HyMr/x8jK&#13;&#10;/8fIyv/HyMr/x8jK/8fIyv/HyMr/x8jK/8fIyv/HyMr/x8jK/8fIyv/HyMr/x8jK/8fIyv/HyMr/&#13;&#10;ycrM/7u8vf96eXr/My8w/6yqqv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9vb2/9NSUr/Qj9A/56eoP/E&#13;&#10;xcf/ycvN/8jJy//HyMr/x8jK/8fIyv/HyMr/x8jK/8fIyv/HyMr/x8jK/8fIyv/HyMr/x8jK/8fI&#13;&#10;yv/HyMr/x8jK/8fIyv/HyMr/x8jK/8fIyv/HyMr/x8jK/8fIyv/HyMr/yMnL/8nKzf/AwML/iomL&#13;&#10;/zc0NP9nY2T/7+7v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j4+P+NjI3/My8w/3l3ef+6u73/ycrM/8jJy//HyMr/x8jK/8fIyv/HyMr/x8jK/8fI&#13;&#10;yv/HyMr/x8jK/8fIyv/HyMr/x8jK/8fIyv/HyMr/x8jK/8fIyv/HyMr/x8jK/8fIyv/HyMr/x8jK&#13;&#10;/8fIyv/HyMr/x8jK/8nKzP/Gx8n/q6uu/1JPUf9BPj//tbS0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q6qq/1JOT//49/f/////////////////////////////////////&#13;&#10;////////////////////////////////////////////////////////////////////////////&#13;&#10;////////////////goCB/3l2d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39/f+WlZb/ODQ1/3Bvcf+1&#13;&#10;trf/ysvN/8jJy//HyMr/x8jK/8fIyv/HyMr/x8jK/8fIyv/HyMr/x8jK/8fIyv/HyMr/x8jK/8fI&#13;&#10;yv/HyMr/x8jK/8fIyv/HyMr/x8jK/8fIyv/HyMr/x8jK/8fIyv/HyMr/x8jK/8fIyv/Jysz/x8jK&#13;&#10;/62tr/9YVlf/Pjo7/6qoq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7u7v/3d0df84NTX/&#13;&#10;fHt9/7O0tv/DxMb/y8zO/8jJy//HyMr/x8jK/8fIyv/HyMr/x8jK/8fIyv/HyMr/x8jK/8fIyv/H&#13;&#10;yMr/x8jK/8fIyv/HyMr/x8jK/8fIyv/HyMr/x8jK/8fIyv/Jysz/ysvN/8LDxf+srK7/ZWNl/zo2&#13;&#10;N/+WlZX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6mop/8/Ozz/VVNU/6Skpv+9vsD/ysvN/8nKzP/HyMr/x8jK/8fIyv/H&#13;&#10;yMr/x8jK/8fIyv/HyMr/x8jK/8fIyv/HyMr/x8jK/8fIyv/HyMr/x8jK/8fIyv/HyMr/x8jK/8fI&#13;&#10;yv/Iycv/ysvN/8fIyv+6urz/h4aH/z07PP9eXF3/4eHg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6uqqv9STk//+Pf3////////////////////////////////////&#13;&#10;////////////////////////////////////////////////////////////////////////////&#13;&#10;/////////////////4KAgf95dnf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8bFxv9EQEH/&#13;&#10;T01N/6Cho//DxMb/zM3P/8nKzP/HyMr/x8jK/8fIyv/HyMr/x8jK/8fIyv/HyMr/x8jK/8fIyv/H&#13;&#10;yMr/x8jK/8fIyv/HyMr/x8jK/8fIyv/HyMr/x8jK/8fIyv/HyMr/x8jK/8nKzP/Lzc//wsPF/5CP&#13;&#10;kf9CP0D/WldX/9bU1P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o6Kh&#13;&#10;/0NAQP9HRUX/eXh6/66ur//Excf/y83P/8rLzf/Iycv/x8jK/8fIyv/HyMr/x8jK/8fIyv/HyMr/&#13;&#10;x8jK/8fIyv/HyMr/x8jK/8fIyv/HyMr/ycrM/8rLzf/Mzc//v8DC/6Skpv91dHb/Pjs8/09MTf/D&#13;&#10;wsL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19bW/2BdXv8+Ojr/ZGJk/5qam/+8vb//y8zO/8vMzv/Jysz/&#13;&#10;x8jK/8fIyv/HyMr/x8jK/8fIyv/HyMr/x8jK/8fIyv/HyMr/x8jK/8fIyv/HyMr/yMnL/8nLzf/L&#13;&#10;zM7/x8jK/7Gxs/+Li4z/Uk9Q/z05Ov+LiYn/+vr6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+rqqr/Uk5P//j39///////////////////////////////////&#13;&#10;////////////////////////////////////////////////////////////////////////////&#13;&#10;//////////////////+CgIH/eXZ3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2tnZ&#13;&#10;/2dkZP8/PD3/cXBy/6Skpv/AwcP/zc7Q/8nKzP/HyMr/x8jK/8fIyv/HyMr/x8jK/8fIyv/HyMr/&#13;&#10;x8jK/8fIyv/HyMr/x8jK/8fIyv/HyMr/x8jK/8fIyv/HyMr/ysvN/8zO0P+9vb//nZye/2tpa/88&#13;&#10;OTn/fnx8//Ly8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g39//iYeH/0tISP9GQ0T/d3V3/6Ojpf+2t7n/xMXH/87P0f/Mzc//yszO/8nKzP/Jysz/ycrM&#13;&#10;/8nKzP/Jysz/ysvN/8vMzv/NztD/zM7Q/8HBxP+ys7T/nJye/2hlZ/9CP0D/TkpL/5+dnv/z8vP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7+/v/rq2t/15aW/8+Ozz/YV9g/5WUlv+wsLL/vr/B&#13;&#10;/8vMzv/Oz9H/y8zO/8rLzf/Jysz/ycrM/8nKzP/Jysz/ycrM/8rLzf/Mzc//zc/R/8jJy/+4uLr/&#13;&#10;qKiq/4F/gf9MSkv/Qj9A/3Nwcf/W1tX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q6qq/1JOT//49/f/////////////////////////////////&#13;&#10;////////////////////////////////////////////////////////////////////////////&#13;&#10;////////////////////goCB/3l2d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29vb/mZeX/1RQUf9FQkL/Z2Vn/6Cgov/AwcT/ztDS/83O0P/LzM7/ycrM/8fIyv/HyMr/x8jK&#13;&#10;/8fIyv/HyMr/x8jK/8fIyv/HyMr/ycrM/8vMzv/Oz9H/zc/R/7m6vP+VlJb/YF9g/0RAQf9XVFT/&#13;&#10;sa+v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p6en/i4qK/09MTP9KRkf/V1VW/29tb/+OjY//n5+h/7Gxs/+7vL7/vr7A/8HB&#13;&#10;w//AwcP/vb7A/7q6vP+sra7/m5qc/4iHiP9nZWf/VFJT/0ZDRP9cWVr/oaCh/+3s7f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+/f3/t7a2/2JfYP9GQkP/UU5Q/2Nh&#13;&#10;Y/+BgIH/lpWX/6qqrP+5ubv/vb7A/7/Awv/BwsT/v8DC/7y9v/+zs7X/oqKk/5CPkf93dXf/WVhZ&#13;&#10;/0tJSv9LSEj/gH5//9PT0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6uqqv9STk//+Pf3////////////////////////////////&#13;&#10;////////////////////////////////////////////////////////////////////////////&#13;&#10;/////////////////////4KAgf95dnf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29fX/xsXF/4uJif9GQkT/RUJE/2BeX/9+fH7/m5qc/7y8vv/Oz9H/z9DT/87P&#13;&#10;0f/Oz9H/zs/R/87Q0v/P0NL/y83P/7Oztf+WlZf/eXh5/1hWWP8+Ozz/VFFR/5SSkv/Ozc3/+vr6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y8vL/ycfI/66srP+Mi4v/aWZm/1RQUv9APT7/PTk7/0A9Pv9D&#13;&#10;QEL/QkBB/z88Pf87OTr/REJD/1lWV/9wbW3/l5WW/7Szs//S0dH//Pv8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2djZ/7m4uP+c&#13;&#10;mpr/eXZ2/19cXP9IREX/PDk6/z47PP9CP0D/Q0FC/0E+QP89Ojv/Pzs8/1BOTv9nZGX/g4CB/6up&#13;&#10;qv/DwsL/6+vr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+rqqr/Uk5P//j39///////////////////////////////&#13;&#10;////////////////////////////////////////////////////////////////////////////&#13;&#10;//////////////////////+CgIH/eXZ3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6+vr/ycjI/5SSk/9ua2z/VFFS/z05Ov8/PD3/V1RV/2lnaP9u&#13;&#10;bW7/c3Jz/3Nxc/9sa2z/ZmRl/09MTv88OTr/Pzw9/1hVVf92dHT/o6Gh/9XV1f/9/f3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Pz8/+Xl5f/Qz8//u7q6/6+trv+opqf/&#13;&#10;oaCg/6Oiov+pqKj/sK+w/8C/v//W1dX/6urq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Hw8P/c29v/w8HC/7Kxsf+qqan/pKKj/6Gfn/+mpaX/rqys/7m3t//MzMz/4+Li//f39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q6qq/1JOT//49/f/////////////////////////////&#13;&#10;////////////////////////////////////////////////////////////////////////////&#13;&#10;////////////////////////goCB/3l2d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8+/z/6unp/9fW1v/Ew8P/npyd/3h2dv9qZ2f/&#13;&#10;ZWJj/2BdXv9hXl//ZmNk/2toaf+Cf4D/qqmp/8fHxv/a2dn/7u7u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oaGh/zk1Nv/DwsL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6uqqv9STk//+Pf3////////////////////////////&#13;&#10;////////////////////////////////////////////////////////////////////////////&#13;&#10;/////////////////////////4KAgf95dnf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39/f/v7+//6Ofn&#13;&#10;/+Xk5P/j4uL/4+Lj/+bl5f/o6Oj/8/Pz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rqqr/Uk5P//j39///////////////////////////&#13;&#10;////////////////////////////////////////////////////////////////////////////&#13;&#10;//////////////////////////+CgIH/eXZ3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6+vr/15bXf+AfX7/9/b2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q6qq/1JOT//49/f/////////////////////////&#13;&#10;////////////////////////////////////////////////////////////////////////////&#13;&#10;////////////////////////////goCB/3l2d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/f3/398fv9LSEn/6Ojo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PjY7/ZGFi//z8/P//////////////////////////////////////////////////////////&#13;&#10;////////////tbS0/1NQUP/k4+P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6uqqv9STk//+Pf3////////////////////////&#13;&#10;////////////////////////////////////////////////////////////////////////////&#13;&#10;/////////////////////////////4KAgf95dnf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7+/6akpP89OTv/wcDB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X1xc/5GOjv/+/v7/////////////////////////////////////////////////////////&#13;&#10;/////////////7W0tP9TUFD/5OPj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+rqqr/Uk5P//j39///////////////////////&#13;&#10;////////////////////////////////////////////////////////////////////////////&#13;&#10;//////////////////////////////+CgIH/eXZ3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8vKy/88ODn/pKKj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5+fn/0VCQv/CwsL/////////////////////////////////////////////////////////////&#13;&#10;//////////////+1tLT/U1BQ/+Tj4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q6qq/1JOT//49/f/////////////////////&#13;&#10;////////////////////////////////////////////////////////////////////////////&#13;&#10;////////////////////////////////goCB/3l2d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+Xk5P9KR0j/gH1+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7q5uf9GQ0T/5+bm////////////////////////////////////////////////////////////&#13;&#10;////////////////tbS0/1NQUP/k4+P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6uqqv9STk//+Pf3////////////////////&#13;&#10;////////////////////////////////////////////////////////////////////////////&#13;&#10;/////////////////////////////////4KAgf95dnf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Dw8P9jX2H/XFla//f29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KiIn/ZmNj//Hw8P//////////////////////////////////////////////////////////&#13;&#10;/////////////////7W0tP9TUFD/5OPj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rqqr/Uk5P//j39///////////////////&#13;&#10;////////////////////////////////////////////////////////////////////////////&#13;&#10;//////////////////////////////////+CgIH/e3h5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z8/P+CgID/R0NF/9/f3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YF1e/42Li//9/f3/////////////////////////////////////////////////////////&#13;&#10;//////////////////+3trb/VFFR/+Tj4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q6qq/1JOT//49/f/////////////////&#13;&#10;////////////////////////////////////////////////////////////////////////////&#13;&#10;////////////////////////////////////gX+A/25rbP/z8/P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/Hx8f/x8fH/8fHx//Hx8f/x8fH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6uqqv9STk//+Pf3////////////////&#13;&#10;////////////////////////////////////////////////////////////////////////////&#13;&#10;/////////////////////////////////////2poaP86Nzf/fXt7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l3d/95d3f/eXd3/3l3d/95d3f/eXd3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+rqqr/Uk5P//j39///////////////&#13;&#10;////////////////////////////////////////////////////////////////////////////&#13;&#10;//////////////////////////////////////9pZ2j/PDg5/357f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p3eP96d3j/end4/3p3eP96d3j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q6qq/1JOT//49/f/////////////&#13;&#10;////////////////////////////////////////////////////////////////////////////&#13;&#10;////////////////////////////////////////gX+A/29rbP/08/T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y8fH/8vHx//Lx8f/y8fH/8vHx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6uqqv9STk//+Pf3////////////&#13;&#10;////////////////////////////////////////////////////////////////////////////&#13;&#10;/////////////////////////////////////////4KAgf97eHn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nZub/z89Pf/Q0ND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7e3t/2ZjZP+1tLT/////////////////////////////////////////////////////////////&#13;&#10;/////////////////////////7e2tv9UUVH/5OPj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rqqr/Uk5P//j39///////////&#13;&#10;////////////////////////////////////////////////////////////////////////////&#13;&#10;//////////////////////////////////////////+CgIH/eXZ3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vr29/zo1N/+urK3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9bW1v9QTU7/0dHQ////////////////////////////////////////////////////////////&#13;&#10;//////////////////////////+1tLT/U1BQ/+Tj4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q6qq/1JOT//49/f/////////&#13;&#10;////////////////////////////////////////////////////////////////////////////&#13;&#10;////////////////////////////////////////////goCB/3l2d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1tbW/0dERf+Hhob/+fn5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5ubn/SEVG/+3t7f//////////////////////////////////////////////////////////&#13;&#10;////////////////////////////tbS0/1NQUP/k4+P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6uqqv9STk//+Pf3////////&#13;&#10;////////////////////////////////////////////////////////////////////////////&#13;&#10;/////////////////////////////////////////////4KAgf95dnf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9vb2/19dXf9kYWL/6+vr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7&#13;&#10;+/v/ioiI/2BdXv/+/v7/////////////////////////////////////////////////////////&#13;&#10;/////////////////////////////7W0tP9TUFD/5OPj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+rqqr/Uk5P//j39///////&#13;&#10;////////////////////////////////////////////////////////////////////////////&#13;&#10;//////////////////////////////////////////////+CgIH/eXZ3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f39/5yam/9OSkv/2djY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7+/v/2VjZP+LiYr/////////////////////////////////////////////////////////////&#13;&#10;//////////////////////////////+1tLT/U1BQ/+Tj4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q6qq/1JOT//49/f/////&#13;&#10;////////////////////////////////////////////////////////////////////////////&#13;&#10;////////////////////////////////////////////////goCB/3l2d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w8PD/39/f//////////////7+&#13;&#10;/728vP84NDX/w8LC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Pi4v9JRUb/u7q6////////////////////////////////////////////////////////////&#13;&#10;////////////////////////////////tbS0/1NQUP/k4+P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6uqqv9STk//+Pf3////&#13;&#10;////////////////////////////////////////////////////////////////////////////&#13;&#10;/////////////////////////////////////////////////4KAgf95dnf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t7W1/358fP///////////9rZ&#13;&#10;2f9BPj//iYeI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DwcH/REFC/+jo6P//////////////////////////////////////////////////////////&#13;&#10;/////////////////////////////////7W0tP9TUFD/5OPj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rqqr/Uk5P//j39///&#13;&#10;////////////////////////////////////////////////////////////////////////////&#13;&#10;//////////////////////////////////////////////////+CgIH/eXZ3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+Pj4/317fP9QTU7/9/f3//Hx8f9b&#13;&#10;WFn/amdo//r7+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+&#13;&#10;/f3/kI2O/19dXf//////////////////////////////////////////////////////////////&#13;&#10;//////////////////////////////////+1tLT/U1BQ/+Tj4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q6qq/1JOT//49/f/&#13;&#10;////////////////////////////////////////////////////////////////////////////&#13;&#10;////////////////////////////////////////////////////goCB/3l2d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8/Pz/9fX1&#13;&#10;//Ly8v/w8PD/8fHx//T09P/39/f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f29//0&#13;&#10;8/P/8fHx//Dw8P/y8vL/9fX1//39/f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7/Pz/9fX1&#13;&#10;//Pz8//w8PD/8fHx//Tz8//39/f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j4+P/09PT/8fHx//Dw8P/y8vL/9fT0//v7&#13;&#10;+///////////////////////////////////////////////////////////////////////////&#13;&#10;/////////////////////////////////////////////////+no6P9IREX/Mi4v/9HQz/+HhIX/&#13;&#10;TUpL/+fm5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Pz8/2RhYv+OjY3/////////////////////////////////////////////////////////////&#13;&#10;////////////////////////////////////tbS0/1NQUP/k4+P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qpqf9ST0//+Pj4&#13;&#10;////////////////////////////////////////////////////////////////////////////&#13;&#10;/////////////////////////////////////////////////////4KAgf95dnf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4+Pj/5uXl/9PR0v+7urr/mZeX/4aD&#13;&#10;hP9+fHz/enh4/3t5ef+CgID/jImK/6yqqv/Gxcb/2tna//Dw8P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v7+/+zs7P/Z2Nj/xcTF/6Wjo/+KiIn/&#13;&#10;gX5//3t5ef96eHj/fnx8/4aEhP+dm5v/vry9/9LR0f/l5eX/9/f4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5+fn/5uXl/9LR0f+9vLz/l5aW/4SC&#13;&#10;g/9/fH3/eXd3/3t5ef+Bf3//jIqL/6uqqv/GxcX/2tra/+7t7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Dw8P/d3d3/x8bG/62srP+NjIz/goCA/3x6ev95d3f/fnt8/4SBgv+W&#13;&#10;lJT/ubi4/87Nzv/h4eH/9/f3////////////////////////////////////////////////////&#13;&#10;///////////////////////////////////////////////////Pzs7/IBwd/yEdHv9oZWX/TEpK&#13;&#10;/83MzP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Ly8v9DP0D/wL+/////////////////////////////////////////////////////////////&#13;&#10;/////////////////////////////////////7W0tP9TUFD/5OPj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+opqf/VFFR//r6&#13;&#10;+v//////////////////////////////////////////////////////////////////////////&#13;&#10;//////////////////////////////////////////////////////+CgIH/eXZ3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9nY2P+vrq7/ioiI/2lmZ/9STlD/Ozg5/0RBQv9O&#13;&#10;TE3/UU9Q/1VTVP9TUVL/UE1O/0pISf88OTr/REBC/1tYWf95d3f/nZub/8LBwf/u7u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n5uf/vLu8/5eVlf9ycHD/WldY/0I/Qf8/PD3/TElL&#13;&#10;/1BOT/9UUVP/VVNU/1FPUP9OTE3/Q0BB/z05Ov9QTU//aWZm/4eEhf+xsLH/2tnZ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97d3f+vra3/ioeI/2lnZ/9RTk//PTo7/0NBQv9O&#13;&#10;TE3/UU5Q/1ZTVP9UUVP/UE1P/0pISf88OTr/REBC/1tYWf91cnP/mJaW/8PCw//u7u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w8PD/xMPD/56dnf95dnf/X1xd/0NBQv89OTv/SUZI/1BNTv9TUVL/VlNU/1JPUf9PTE3/&#13;&#10;RUNE/zs4Of9NSkv/Y2Fh/4aEhP+rqar/09LS//39/f//////////////////////////////////&#13;&#10;///////////////////////////////////////////////9/f3/mZeY/xwYGf8jHyD/GhYX/1pY&#13;&#10;WP+9vLz/y8rK/9TT0//z8/P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Kycn/QD0+/+3t7f//////////////////////////////////////////////////////////&#13;&#10;//////////////////////////////////////+1tLT/U1BQ/+Tj4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nZuc/1pXV//+&#13;&#10;/v7/////////////////////////////////////////////////////////////////////////&#13;&#10;////////////////////////////////////////////////////////goCB/3l2d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8+/z/t7a3/2VkZP9GQkP/U1FS/3Nxc/+Li4z/np6g/7S0tv/Fxsf/&#13;&#10;zc7Q/8/Q0v/Q0dP/0NHT/87Q0v/Ky83/vL2//6qqrP+Xl5n/f36A/2NhY/9JR0j/T0xN/4mHh//W&#13;&#10;1tb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8/Ozv+EgYL/SkdI/0tISf9nZWf/g4OF/5iYmf+rq63/v8DC/8vM&#13;&#10;zv/P0NL/0NHT/9DR0//Q0dP/zc7Q/8PDxf+ysrT/np6g/4yMjf91c3X/Uk9R/0ZCQ/9raGn/tbS0&#13;&#10;//j4+P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8/Pz/trW1/2xpav9GQ0T/VFFT/3Jwcv+Mi4z/n5+g/7KytP/Fxsj/&#13;&#10;zc7Q/9DR0//Q0dP/0NHT/8/Q0v/Ky83/vL2//6qqrP+Xl5n/goKD/2ZkZv9IRUb/UE1N/4mHh//X&#13;&#10;19f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+Hg&#13;&#10;4f+HhYX/UE1N/0dERv9iYGL/f36A/5STlv+pqqz/u7u9/8nKzP/O0NL/0NHT/9DR0//P0dP/zc/R&#13;&#10;/8XGyP+1tbf/o6Ok/5GQkv91c3X/V1RW/0ZCQ/9iX2D/paOj//f39///////////////////////&#13;&#10;////////////////////////////////////////////////9/f3/0tHSP8hHR7/Ix8g/yMfIP8f&#13;&#10;Gxz/GxcY/y4rLP+LiIn/8fDw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jYyM/2ZiZP//////////////////////////////////////////////////////////////&#13;&#10;////////////////////////////////////////tbS0/1NQUP/k4+P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wr6//YV5f/0E+P/9fXV7/kpGT/7W2t//HyMr/ztDS/83O0P/Ky83/yMnL&#13;&#10;/8fIyv/HyMr/x8jK/8fIyv/HyMr/yMnL/8nKzP/LzM//zs/R/8zNz//AwcP/pqao/3l4ev9IRUb/&#13;&#10;RkNE/4aEhf/g39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z87O/3h1df9FQkL/TElL/4OChP+srK7/wcLE/83P0f/NztD/y8zO/8nKzP/I&#13;&#10;ycv/x8jK/8fIyv/HyMr/x8jK/8fIyv/Jysz/y8zO/83O0P/O0NL/ycnM/7Oztf+SkZP/W1la/0I/&#13;&#10;QP9eXFz/t7e3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39/v+0s7P/Y2Bg/0E+P/9aV1n/jIyO/7a2uP/HyMr/zs/R/8zO0P/LzM7/yMnL&#13;&#10;/8fIyv/HyMr/x8jK/8fIyv/HyMr/yMnL/8nKzP/LzM7/zs/R/83O0P/CwsT/pqao/3l4ef9KSEn/&#13;&#10;SERG/357fP/U09T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4N7f/4WDhP9L&#13;&#10;SEj/SEZH/3h2eP+lpaf/v8DC/8zNz//Oz9H/y83P/8rLzf/Iycv/x8jK/8fIyv/HyMr/x8jK/8fI&#13;&#10;yv/Iycv/ysvN/8zNz//O0NL/yMnL/7i4uv+Yl5n/ZGFj/0I/QP9cWVn/o6Kj//r6+v//////////&#13;&#10;/////////////////////////////////////////////////9rZ2f8oJCX/Ix8g/yMfIP8hHR7/&#13;&#10;GRUW/0hFRf+mpaX/4uLi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11bW/+UkpL/////////////////////////////////////////////////////////////&#13;&#10;/////////////////////////////////////////7W0tP9TUFD/5OPj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+zt7f94dHX/Pjo7/2FeYP+Wlpj/vLy+/8vNz//Ky83/yMnL/8fIyv/HyMr/x8jK/8fI&#13;&#10;yv/HyMr/x8jK/8fIyv/HyMr/x8jK/8fIyv/HyMr/x8jK/8fIyv/HyMr/ycrM/8vNz//Gx8n/ra2v&#13;&#10;/4ODhP9HREX/SUVG/7Kws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nZqb/0M/QP9RTk//h4eJ/6+vsf/Jysz/zM3P/8nKzP/HyMr/x8jK/8fIyv/HyMr/&#13;&#10;x8jK/8fIyv/HyMr/x8jK/8fIyv/HyMr/x8jK/8fIyv/HyMr/x8jK/8jJy//Ky83/zM3P/7q6vP+Y&#13;&#10;mJr/ZGNk/z05O/93dXX/7u3t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T09P9zcHH/Pjs7/2BdX/+Yl5n/uLm7/8rMzv/Ky83/yMnL/8fIyv/HyMr/x8jK/8fI&#13;&#10;yv/HyMr/x8jK/8fIyv/HyMr/x8jK/8fIyv/HyMr/x8jK/8fIyv/HyMr/ycrM/8zNz//Gx8n/rKyu&#13;&#10;/4KBg/9KR0n/REBB/7a0t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tbO0/0pHSP9KR0j/&#13;&#10;e3p7/62vsP/Gx8n/zM3P/8nKzP/HyMr/x8jK/8fIyv/HyMr/x8jK/8fIyv/HyMr/x8jK/8fIyv/H&#13;&#10;yMr/x8jK/8fIyv/HyMr/x8jK/8jJy//Ky83/zM3P/76+wf+fn6H/ZWRl/z47PP9mY2T/39/g////&#13;&#10;//////////////////////////////////////////////////+Ihof/Ix8g/yMfIP8cGBn/Kyco&#13;&#10;/4eFhv/X19f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/v7/9CPj//xsXF////////////////////////////////////////////////////////////&#13;&#10;//////////////////////////////////////////+1tLT/U1BQ/+Tj4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8bFxf9RTk7/REFC/5iYmv+8vb//yszO/8nKzP/HyMr/x8jK/8fIyv/HyMr/x8jK/8fIyv/H&#13;&#10;yMr/x8jK/8fIyv/HyMr/x8jK/8fIyv/HyMr/x8jK/8fIyv/HyMr/x8jK/8fIyv/HyMr/yMnL/8vM&#13;&#10;zv/HyMr/sbGz/3Btb/86NTb/iIWG//r5+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z8/P/g4GB/zYyNP9+fH7/tLS2/8jJy//LzM7/x8nL/8fIyv/HyMr/x8jK/8fIyv/HyMr/x8jK&#13;&#10;/8fIyv/HyMr/x8jK/8fIyv/HyMr/x8jK/8fIyv/HyMr/x8jK/8fIyv/HyMr/x8jK/8fIyv/Jy83/&#13;&#10;y8zO/7+/wf+SkZP/RUNE/1FNTv/MzM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9bV1f9ZVlf/RkRF/5aWl/+9vb//y8zO/8nKzP/HyMr/x8jK/8fIyv/HyMr/x8jK/8fIyv/H&#13;&#10;yMr/x8jK/8fIyv/HyMr/x8jK/8fIyv/HyMr/x8jK/8fIyv/HyMr/x8jK/8fIyv/HyMr/yMnL/8rM&#13;&#10;zv/GyMr/s7O1/3t5ev83NDX/hYKD//n4+P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f3/h4aG/zg0Nf9ubW//sLCy&#13;&#10;/8XGyP/LzM7/yMnL/8fIyv/HyMr/x8jK/8fIyv/HyMr/x8jK/8fIyv/HyMr/x8jK/8fIyv/HyMr/&#13;&#10;x8jK/8fIyv/HyMr/x8jK/8fIyv/HyMr/x8jK/8fIyv/Jysz/y8zO/76/wf+goKL/UE1O/0ZDRP+4&#13;&#10;t7f////////////////////////////////////////////o5+f/Pzs8/yEdHv8eGRr/UE1O/8fF&#13;&#10;xf/z8/P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DwsL/QT8///Dv7///////////////////////////////////////////////////////////&#13;&#10;////////////////////////////////////////////tbS0/1NQUP/k4+P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+ur/84MzT/YV9g/6+vsf/Jysz/ycrM/8fIyv/HyMr/x8jK/8fIyv/HyMr/x8jK/8fIyv/HyMr/&#13;&#10;x8jK/8fIyv/HyMr/x8jK/8fIyv/HyMr/x8jK/8fIyv/HyMr/x8jK/8fIyv/HyMr/x8jK/8fIyv/H&#13;&#10;yMr/yMnL/8rLzf/BwsT/kpGT/zs4Ov9dWlv/1tbX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T&#13;&#10;0tL/UU9Q/0A9Pf+dnZ//xsfJ/8nKzP/HyMr/x8jK/8fIyv/HyMr/x8jK/8fIyv/HyMr/x8jK/8fI&#13;&#10;yv/HyMr/x8jK/8fIyv/HyMr/x8jK/8fIyv/HyMr/x8jK/8fIyv/HyMr/x8jK/8fIyv/HyMr/x8jK&#13;&#10;/8fIyv/Jysz/x8jK/7KytP9gXV//Ozc4/6Cen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uqqv88ODj/VlRV/7Gxs//Iycv/ycrM/8fIyv/HyMr/x8jK/8fIyv/HyMr/x8jK/8fIyv/HyMr/&#13;&#10;x8jK/8fIyv/HyMr/x8jK/8fIyv/HyMr/x8jK/8fIyv/HyMr/x8jK/8fIyv/HyMr/x8jK/8fIyv/H&#13;&#10;yMr/yMnL/8rLzf/Fxsj/kI+R/z88Pf9bWVn/3t3d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l5OX/a2hp/zs4Of+Qj5H/wcHD/8rL&#13;&#10;zf/Iycv/x8jK/8fIyv/HyMr/x8jK/8fIyv/HyMr/x8jK/8fIyv/HyMr/x8jK/8fIyv/HyMr/x8jK&#13;&#10;/8fIyv/HyMr/x8jK/8fIyv/HyMr/x8jK/8fIyv/HyMr/x8jK/8fIyv/Jysz/ycrM/7i4uv9vbW//&#13;&#10;NTIy/4eFhv/8/Pz/////////////////////////////////kI6O/yQgIf8jHyD/fHp7/+fn5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kY+Q/2JgYP/5+fn/////////////////////////////////////////////////////////&#13;&#10;/////////////////////////////////////////////7W0tP9TUFD/5OPj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+fn5/4qI&#13;&#10;iP8yLi//h4aH/7/Awv/Iysz/x8jK/8fIyv/HyMr/x8jK/8fIyv/HyMr/x8jK/8fIyv/HyMr/x8jK&#13;&#10;/8fIyv/HyMr/x8jK/8fIyv/HyMr/x8jK/8fIyv/HyMr/x8jK/8fIyv/HyMr/x8jK/8fIyv/HyMr/&#13;&#10;x8jK/8fIyv/HyMr/yMnL/8bHyf+trbD/VFJU/zw5Ov/Pzs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7ubr/&#13;&#10;OTY2/1xaW/+wr7H/yMnL/8jJy//HyMr/x8jK/8fIyv/HyMr/x8jK/8fIyv/HyMr/x8jK/8fIyv/H&#13;&#10;yMr/x8jK/8fIyv/HyMr/x8jK/8fIyv/HyMr/x8jK/8fIyv/HyMr/x8jK/8fIyv/HyMr/x8jK/8fI&#13;&#10;yv/HyMr/x8jK/8fIyv/Iycv/vr/B/4WDhf80MDH/eHZ2//v6+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4aD&#13;&#10;hP81MzP/e3l7/76/wf/Iycv/x8jK/8fIyv/HyMr/x8jK/8fIyv/HyMr/x8jK/8fIyv/HyMr/x8jK&#13;&#10;/8fIyv/HyMr/x8jK/8fIyv/HyMr/x8jK/8fIyv/HyMr/x8jK/8fIyv/HyMr/x8jK/8fIyv/HyMr/&#13;&#10;x8jK/8fIyv/HyMr/yMnL/8bHyf+vr7H/VVNU/0I/P/+/vb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Qz9D/QT0+/0tISv+sra7/x8jK/8jJy//H&#13;&#10;yMr/x8jK/8fIyv/HyMr/x8jK/8fIyv/HyMr/x8jK/8fIyv/HyMr/x8jK/8fIyv/HyMr/x8jK/8fI&#13;&#10;yv/HyMr/x8jK/8fIyv/HyMr/x8jK/8fIyv/HyMr/x8jK/8fIyv/HyMr/x8jK/8fIyv/Iycz/wsPF&#13;&#10;/5OTlP86Nzj/d3R0/+/v7///////////////////////5ubm/0pHSP8jHyD/mpiZ//T09P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2FeX/+Mi4v//f39////////////////////////////////////////////////////////&#13;&#10;//////////////////////////////////////////////+1tLT/U1BQ/+Tj4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Z2dn/Q0BB/2FfYP+9vsD/yMnL/8fIyv/HyMr/&#13;&#10;x8jK/8fIyv/HyMr/x8jK/8fIyv/HyMr/x8jK/8fIyv/HyMr/x8jK/8fIyv/HyMr/x8jK/8fIyv/H&#13;&#10;yMr/x8jK/8fIyv/HyMr/x8jK/8fIyv/HyMr/x8jK/8fIyv/HyMr/x8jK/8fIyv/HyMr/x8jK/8jJ&#13;&#10;y//Iysz/rq6v/z46PP90c3P/8vLy/////////////////5KQkP81MjL/s7Gy//v7+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fn5/9GQkP/v76+////////////////////////////////////////////////////////////&#13;&#10;////////////////////////////////////////////////tbS0/1NQUP/k4+P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h4eH/S0hJ/11bXP/DxMb/yMnL/8fIyv/HyMr/x8jK&#13;&#10;/8fIyv/HyMr/x8jK/8fIyv/HyMr/x8jK/8fIyv/HyMr/x8jK/8fIyv/HyMr/x8jK/8fIyv/HyMr/&#13;&#10;x8jK/8fIyv/HyMr/x8jK/8fIyv/HyMr/x8jK/8fIyv/HyMr/x8jK/8fIyv/HyMr/x8jK/8fIyv/H&#13;&#10;yMr/x8jK/8vMzv+ko6X/PDk6/358fP/39/f//////+3s7f90cXL/w8PD//7+/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7ubr/SEVG/+Hg4P//////////////////////////////////////////////////////////&#13;&#10;/////////////////////////////////////////////////7W0tP9TUFD/5OPj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k5OT/U1FS/1JQUf/AwcP/yMnL/8fIyv/HyMr/x8jK/8fI&#13;&#10;yv/HyMr/x8jK/8fIyv/HyMr/x8jK/8fIyv/HyMr/x8jK/8fIyv/HyMr/x8jK/8fIyv/HyMr/x8jK&#13;&#10;/8fIyv/HyMr/x8jK/8fIyv/HyMr/x8jK/8fIyv/HyMr/x8jK/8fIyv/HyMr/x8jK/8fIyv/HyMr/&#13;&#10;x8jK/8fIyv/HyMr/y83P/6Kio/86Njf/ioiI//f39//h4OD/4eHh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i4mK/2ViY//v7u7/////////////////////////////////////////////////////////&#13;&#10;//////////////////////////////////////////////////+1tLT/U1BQ/+Tj4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19fX/XVpb/0hFRv+6urz/yMnL/8fIyv/HyMr/x8jK/8fIyv/H&#13;&#10;yMr/x8jK/8fIyv/HyMr/x8jK/8fIyv/HyMr/x8jK/8fIyv/HyMr/x8jK/8fIyv/HyMr/x8jK/8fI&#13;&#10;yv/HyMr/x8jK/8fIyv/HyMr/x8jK/8fIyv/HyMr/x8jK/8fIyv/HyMr/x8jK/8fIyv/HyMr/x8jK&#13;&#10;/8fIyv/HyMr/x8jK/8fIyv/LzM7/mpmb/zczNP+Ylpb//v39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v3+/2NgYf+Jhof/+vr6////////////////////////////////////////////////////////&#13;&#10;////////////////////////////////////////////////////tbS0/1NQUP/k4+P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8/Pz/pKOj/z89Pv+wsLL/ysvN/8fIyv/HyMr/x8jK/8fIyv/HyMr/&#13;&#10;x8jK/8fIyv/HyMr/x8jK/8fIyv/HyMr/x8jK/8fIyv/HyMr/x8jK/8fIyv/HyMr/x8jK/8fIyv/H&#13;&#10;yMr/x8jK/8fIyv/HyMr/x8jK/8fIyv/HyMr/x8jK/8fIyv/HyMr/x8jK/8fIyv/HyMr/x8jK/8fI&#13;&#10;yv/HyMr/x8jK/8fIyv/HyMr/x8jK/8rLzf+KiYr/Ozc4/8bEx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7t7v9LR0j/t7a2////////////////////////////////////////////////////////////&#13;&#10;/////////////////////////////////////////////////////7W0tP9TUFD/5OPj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2NbX/0pHSP+MjI7/y8zO/8jJy//HyMr/x8jK/8fIyv/HyMr/x8jK&#13;&#10;/8fIyv/HyMr/x8jK/8fIyv/HyMr/x8jK/8fIyv/HyMr/x8jK/8fIyv/HyMr/x8jK/8fIyv/HyMr/&#13;&#10;x8jK/8fIyv/HyMr/x8jK/8fIyv/HyMr/x8jK/8fIyv/HyMr/x8jK/8fIyv/HyMr/x8jK/8fIyv/H&#13;&#10;yMr/x8jK/8fIyv/HyMr/x8jK/8fIyv/Iycv/w8TG/1xaXP9bWFn/9vb2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T09P/UE1O/9PS0///////////////////////////////////////////////////////////&#13;&#10;//////////////////////////////////////////////////////+1tLT/U1BQ/+Tj4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+vr6/3x5ef9GQ0X/wMHD/8rLzf/HyMr/x8jK/8fIyv/HyMr/x8jK/8fI&#13;&#10;yv/HyMr/x8jK/8fIyv/HyMr/x8jK/8fIyv/HyMr/x8jK/8fIyv/HyMr/x8jK/8fIyv/HyMr/x8jK&#13;&#10;/8fIyv/HyMr/x8jK/8fIyv/HyMr/x8jK/8fIyv/HyMr/x8jK/8fIyv/HyMr/x8jK/8fIyv/HyMr/&#13;&#10;x8jK/8fIyv/HyMr/x8jK/8fIyv/HyMr/x8jK/8rMzv+pqav/QDw+/7W0s//+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t7a2/2JgYf/p6On/////////////////////////////////////////////////////////&#13;&#10;////////////////////////////////////////////////////////tbS0/1NQUP/k4+P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6Sio/86Nzf/p6iq/8zNz//HyMr/x8jK/8fIyv/HyMr/x8jK/8fIyv/H&#13;&#10;yMr/x8jK/8fIyv/HyMr/x8jK/8fIyv/HyMr/x8jK/8fIyv/HyMr/x8jK/8fIyv/HyMr/x8jK/8fI&#13;&#10;yv/HyMr/x8jK/8fIyv/HyMr/x8jK/8fIyv/HyMr/x8jK/8fIyv/HyMr/x8jK/8fIyv/HyMr/x8jK&#13;&#10;/8fIyv/HyMr/x8jK/8fIyv/HyMr/x8jK/8fIyv/Hycv/y8zO/46Nj/9FQkP/2NbW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+vr6/4eEhf+Oi4z//Pz8////////////////////////////////////////////////////////&#13;&#10;/////////////////////////////////////////////////////////7W0tP9TUFD/5OPj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+zs7P9GQ0T/enh6/8vNzv/HyMr/x8jK/8fIyv/HyMr/x8jK/8fIyv/HyMr/&#13;&#10;x8jK/8fIyv/HyMr/x8jK/8fIyv/HyMr/x8jK/8fIyv/HyMr/x8jK/8fIyv/HyMr/x8jK/8fIyv/H&#13;&#10;yMr/x8jK/8fIyv/HyMr/x8jK/8fIyv/HyMr/x8jK/8fIyv/HyMr/x8jK/8fIyv/HyMr/x8jK/8fI&#13;&#10;yv/HyMr/x8jK/8fIyv/HyMr/x8jK/8fIyv/HyMr/x8jK/8nKzP/DxMb/S0lK/397fP/4+Pj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vr6v9lYWL/s7Ky////////////////////////////////////////////////////////////&#13;&#10;//////////////////////////////////////////////////////////+1tLT/U1BQ/+Tj4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1dTVP9xb3H/zM3Q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rLzf+3uLr/S0lK/6+trf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pqKn/Pjs8/7+/wf/Jysz/x8jK/8fIyv/HyMr/x8jK/8fIyv/HyMr/x8jK&#13;&#10;/8fIyv/HyMr/x8jK/8fIyv/HyMr/x8jK/8fIyv/HyMr/x8jK/8fIyv/HyMr/x8jK/8fIyv/HyMr/&#13;&#10;x8jK/8fIyv/HyMr/x8jK/8fIyv/HyMr/x8jK/8fIyv/HyMr/x8jK/8fIyv/HyMr/x8jK/8fIyv/H&#13;&#10;yMr/x8jK/8fIyv/HyMr/x8jK/8fIyv/HyMr/x8jK/8fIyv/HyMr/zc7Q/42Mjv88OTr/4uLi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Z2Nn/TktL/9HQ0P//////////////////////////////////////////////////////////&#13;&#10;////////////////////////////////////////////////////////////tbS0/1NQUP/k4+P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8/Pz/84NTb/rq+x/8nKzP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zc7Q/2ZlZv9kYWL/+Pj4////////////////////////////////////////////////&#13;&#10;////////////////////////////////////////////////////////////////////////////&#13;&#10;///////////////////////////////////////////u7e7/TEhJ/4aFh//Iycv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zNz/+ysrT/Ojc4/8PBwf//////////////////////////////////////////////////&#13;&#10;////////////////////////////////////////////////////////////////////////////&#13;&#10;/////////////////////////////////////////////7y6uv9BPT7/qKiq/8nKzP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ysvO/318fv9wbm7/8PDw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vby9/0hFRf/t7e3/////////////////////////////////////////////////////////&#13;&#10;/////////////////////////////////////////////////////////////7W0tP9TUFD/5OPj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9+fH3/VlRV/8bHyf/HyMr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vMzv+hoaP/OTU2/9nZ2f//////////////////////////////////////////////&#13;&#10;////////////////////////////////////////////////////////////////////////////&#13;&#10;////////////////////////////////////////////raus/0I/QP+xsrT/yMnL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y8zO/1VTVf99enr/+Pj4////////////////////////////////////////////&#13;&#10;////////////////////////////////////////////////////////////////////////////&#13;&#10;//////////////////////////////////////////////92c3T/V1RW/76/wf/Iycv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zNz/+mpqj/QD0+/8/Ozv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+/v7/4+MjP9eW13//v7+////////////////////////////////////////////////////////&#13;&#10;//////////////////////////////////////////////////////////////+1tLT/U1BQ/+Tj&#13;&#10;4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+/v7/5qYmP8mIiP/Kyco/yQhIv+rqar/+fn5////////////////&#13;&#10;////////////////////////////////////////////////////////////////////////////&#13;&#10;////////////////////////////////////////////////////////////////////////////&#13;&#10;////goCB/3l2d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r6+v/RkND/4+PkP/Iycv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HyMr/ysvN/09MTv+Lior/////////////////////////////////////////////&#13;&#10;////////////////////////////////////////////////////////////////////////////&#13;&#10;/////////////////////////////////////////////2hlZf9kYmT/wsPF/8jJy/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3O0P+OjI7/Pzw9/+bk5f//////////////////////////////////////////&#13;&#10;////////////////////////////////////////////////////////////////////////////&#13;&#10;///////////////////////////////////////////o5+j/SkZH/4yMjf/KzM7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Iycv/xcbI/0pISf+QjY7/+/v7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Py8v9oZWb/ioiI////////////////////////////////////////////////////////////&#13;&#10;////////////////////////////////////////////////////////////////tbS0/1NQUP/k&#13;&#10;4+P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q6un/trW2/5KQkf9JRUb/OTU2/6elpv/8/Pz/////////&#13;&#10;////////////////////////////////////////////////////////////////////////////&#13;&#10;////////////////////////////////////////////////////////////////////////////&#13;&#10;/////4KAgf95dnf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o6Ki/0VCQv+5urv/yMnL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x8jK/8rLzf+Ih4n/RUJD//b29v//////////////////////////////////////&#13;&#10;////////////////////////////////////////////////////////////////////////////&#13;&#10;/////////////////////////////////////////97d3f9FQkL/mpqb/8vMzv/HyMr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fIyv/Iycv/w8PF/0NAQf+joaL/////////////////////////////////////////&#13;&#10;////////////////////////////////////////////////////////////////////////////&#13;&#10;////////////////////////////////////////////vby9/0lGSP+wsLL/ysvN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x8jK/87P0f98enz/T0tM/+fn5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p6en/R0RF/7q5uf//////////////////////////////////////////////////////////&#13;&#10;/////////////////////////////////////////////////////////////////7W0tP9TUFD/&#13;&#10;5OPj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7+/v/+/v7/+/v7/6Khof81MTL/eHZ3//n5+f//&#13;&#10;////////////////////////////////////////////////////////////////////////////&#13;&#10;////////////////////////////////////////////////////////////////////////////&#13;&#10;//////+CgIH/eXZ3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HyMr/x8jK/83O0P90c3X/X11e//79/f//////////////////////////////////&#13;&#10;////////////////////////////////////////////////////////////////////////////&#13;&#10;////////////////////////////////////////+vr5/4eEhf9xb3H/yMnL/8jJy/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Ky83/sbGz/zk2N//FxMT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xcTE/0NAQf/n5+j/////////////////////////////////////////////////////////&#13;&#10;//////////////////////////////////////////////////////////////////+1tLT/U1BQ&#13;&#10;/+Tj4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y8rL/0NAQP+cmZr/&#13;&#10;+vr6////////////////////////////////////////////////////////////////////////&#13;&#10;////////////////////////////////////////////////////////////////////////////&#13;&#10;////////goCB/3l2d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5KQkf9dWlv/////////////////////////////////////////////////////////////&#13;&#10;////////////////////////////////////////////////////////////////////tbS0/1NQ&#13;&#10;UP/k4+P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Fw8P/NzQ0&#13;&#10;/7Sysv/+/v7/////////////////////////////////////////////////////////////////&#13;&#10;////////////////////////////////////////////////////////////////////////////&#13;&#10;/////////4KAgf95dnf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7+/v9mY2T/j4yN////////////////////////////////////////////////////////////&#13;&#10;/////////////////////////////////////////////////////////////////////7W0tP9T&#13;&#10;UFD/5OPj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vv3//b5/P//&#13;&#10;/////////////////////////////////////////////////////////////////////////4iH&#13;&#10;iP9KR0f/5OPj////////////////////////////////////////////////////////////////&#13;&#10;////////////////////////////////////////////////////////////////////////////&#13;&#10;//////////+CgIH/eXZ3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09PT/Qj9A/8G/wP//////////////////////////////////////////////////////////&#13;&#10;//////////////////////////////////////////////////////////////////////+1tLT/&#13;&#10;U1BQ/+Tj4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4/9i5of+aor//&#13;&#10;/v/////////////////////////////////////////////////////////////////////////q&#13;&#10;6ur/TUpK/5ORkv//////////////////////////////////////////////////////////////&#13;&#10;////////////////////////////////////////////////////////////////////////////&#13;&#10;////////////goCB/3l2d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ysrK/0A9Pv/t7e3/////////////////////////////////////////////////////////&#13;&#10;////////////////////////////////////////////////////////////////////////tbS0&#13;&#10;/1NQUP/k4+P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5mYmP9bV1j/////////////////////////////////////////////////////////////&#13;&#10;/////////////////////////////////////////////////////////////////////////7W0&#13;&#10;tP9TUFD/5OPj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9fXFz/lJKT////////////////////////////////////////////////////////////&#13;&#10;//////////////////////////////////////////////////////////////////////////+1&#13;&#10;tLT/U1BQ/+Tj4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u7e3/Qj8//8XExP//////////////////////////////////////////////////////////&#13;&#10;////////////////////////////////////////////////////////////////////////////&#13;&#10;tbS0/1NQUP/k4+P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317e/9bWVv/vr/B/8jJy//HyMr/x8jK/8fIyv/H&#13;&#10;yMr/x8jK/8fIyv/HyMr/x8jK/8fIyv/HyMv/yczQ/8/Q0v/KxsH/t7a4/7i9xP/Jz9L/z87P/8nJ&#13;&#10;yv/HyMr/x8jK/8fIyv/HyMr/yMrM/8C7uP+2u8P/xsjL/8nM0f/R0tP/zMrK/8fIyv/HyMr/x8jK&#13;&#10;/8fIyv/Hyc3/zc/R/8zJxP+3tbj/ucDI/8zQ0f/My8v/x8jK/8fIyv/HyMr/x8jK/8fIyv/HyMr/&#13;&#10;x8jK/8fIyv/HyMr/x8jK/7q7vf8/PD3/xsXF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+ioKH/S0dI/7i4uv/Iycv/x8jK/8fIyv/HyMr/&#13;&#10;x8jK/8fIyv/HyMr/x8jK/8fIyv/HyMr/x8jK/8fIyv/HyMr/yMnM/8nKzP/Jysv/yMjK/8fIyv/H&#13;&#10;yMr/x8jK/8fIyv/HyMr/x8jK/8fIyv/Iysz/ycrL/8fIyv/HyMr/x8jK/8fIyv/HyMr/x8jK/8fI&#13;&#10;yv/HyMr/x8jK/8fIyv/Hycv/ycrM/8nKy//HyMr/x8jK/8fIyv/HyMr/x8jK/8fIyv/HyMr/x8jK&#13;&#10;/8fIyv/HyMr/x8jK/8jJy/+enqD/Pzs8/+vr6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6Ofo/0ZDRP+OjY7/x8jK/8fIyv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LzM7/XVtc/3Ryc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6uqqv9STk//+Pf3////////////////////&#13;&#10;////////////////////////////////////////////////////////////////////////////&#13;&#10;/////////////////////////////////4KAgf95dnf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6+vr&#13;&#10;/0NAQf+RkZP/yMnL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yMnL/8bHyf9KSEn/jYuM//v7+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96d3n/WFVW/8bHyf/HyMr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fIyv/Jysz/tLS2/zk2N//Gxcb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rqqr/Uk5P//j39///////////////////&#13;&#10;////////////////////////////////////////////////////////////////////////////&#13;&#10;//////////////////////////////////+CgIH/eXZ3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ycjI/zs3OP+vr7H/yMnL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HyMr/zc/R/317fv9PTE3/9/f4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q6qq/1JOT//49/f/////////////////&#13;&#10;////////////////////////////////////////////////////////////////////////////&#13;&#10;////////////////////////////////////goCB/3l2d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r6+v9UUlP/eHd4/8vMz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x8jK/8bGyP9HREX/l5WV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6uqqv9STk//+Pf3////////////////&#13;&#10;////////////////////////////////////////////////////////////////////////////&#13;&#10;/////////////////////////////////////4KAgf95dnf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n52e/0RAQv/Exsj/yMnL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3O0P+Xlpj/Ozc4/93d3f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+rqqr/Uk5P//j39///////////////&#13;&#10;////////////////////////////////////////////////////////////////////////////&#13;&#10;//////////////////////////////////////+CgIH/eXZ3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+rp6v8+Ozz/gH+A/83P&#13;&#10;0f/HyMr/x8jK/8fIyv/HyMr/x8jK/8fIyv/HyMr/x8jK/8fIyv/HyMr/x8jK/8fIyv/HyMr/x8jK&#13;&#10;/8fIyv/HyMr/x8jK/8fIyv/HyMr/x8jK/8fIyv/HyMr/x8jK/8fIyv/HyMr/x8jK/8fIyv/HyMr/&#13;&#10;x8jK/8fIyv/HyMr/x8jK/8fIyv/HyMr/x8jK/8fIyv/HyMr/x8jK/8fIyv/HyMr/x8jK/8fIyv/H&#13;&#10;yMr/x8jK/8nKzP/Fxsj/T01O/3ZzdP/39/f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q6qq/1JOT//49/f/////////////&#13;&#10;////////////////////////////////////////////////////////////////////////////&#13;&#10;////////////////////////////////////////goCB/3l2d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pqSl/zo3OP+p&#13;&#10;qqv/yszO/8fIyv/HyMr/x8jK/8fIyv/HyMr/x8jK/8fIyv/HyMr/x8jK/8fIyv/HyMr/x8jK/8fI&#13;&#10;yv/HyMr/x8jK/8fIyv/HyMr/x8jK/8fIyv/HyMr/x8jK/8fIyv/HyMr/x8jK/8fIyv/HyMr/x8jK&#13;&#10;/8fIyv/HyMr/x8jK/8fIyv/HyMr/x8jK/8fIyv/HyMr/x8jK/8fIyv/HyMr/x8jK/8fIyv/HyMr/&#13;&#10;x8jK/8fIyv/Mzc//k5OV/0E+P//V1NT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8nIyf9CP0D/6ejo////////////////////////////////////////////////////////&#13;&#10;////////////////////////////////////////////////////////////////////////////&#13;&#10;////////////////////////tbS0/1NQUP/k4+P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6uqqv9STk//+Pf3////////////&#13;&#10;////////////////////////////////////////////////////////////////////////////&#13;&#10;/////////////////////////////////////////4KAgf95dnf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+/v7/9jX2D/&#13;&#10;WVZY/8fJy//Iycv/x8jK/8fIyv/HyMr/x8jK/8fIyv/HyMr/x8jK/8fIyv/HyMr/x8jK/8fIyv/H&#13;&#10;yMr/x8jK/8fIyv/HyMr/x8jK/8fIyv/HyMr/x8jK/8fIyv/HyMr/x8jK/8fIyv/HyMr/x8jK/8fI&#13;&#10;yv/HyMr/x8jK/8fIyv/HyMr/x8jK/8fIyv/HyMr/x8jK/8fIyv/HyMr/x8jK/8fIyv/HyMr/x8jK&#13;&#10;/8fIyv/Ky83/sbK0/0hFRv+joaH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WlJX/XFlZ////////////////////////////////////////////////////////////&#13;&#10;////////////////////////////////////////////////////////////////////////////&#13;&#10;/////////////////////////7W0tP9TUFD/5OPj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rqqr/Uk5P//j39///////////&#13;&#10;////////////////////////////////////////////////////////////////////////////&#13;&#10;//////////////////////////////////////////+CgIH/eXZ3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zczM&#13;&#10;/z06Ov+amZr/y83P/8fIyv/HyMr/x8jK/8fIyv/HyMr/x8jK/8fIyv/HyMr/x8jK/8fIyv/HyMr/&#13;&#10;x8jK/8fIyv/HyMr/x8jK/8fIyv/HyMr/x8jK/8fIyv/HyMr/x8jK/8fIyv/HyMr/x8jK/8fIyv/H&#13;&#10;yMr/x8jK/8fIyv/HyMr/x8jK/8fIyv/HyMr/x8jK/8fIyv/HyMr/x8jK/8fIyv/HyMr/x8jK/8fI&#13;&#10;yv/HyMr/xcXH/3Bvcf9QTE3/7ezs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Z2Vl/42Ki///////////////////////////////////////////////////////////&#13;&#10;////////////////////////////////////////////////////////////////////////////&#13;&#10;//////////////////////////+1tLT/U1BQ/+Tj4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q6qq/1JOT//49/f/////////&#13;&#10;////////////////////////////////////////////////////////////////////////////&#13;&#10;////////////////////////////////////////////goCB/3l2d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3+&#13;&#10;/v+Vk5P/TktN/7S0tv/Ky83/x8jK/8fIyv/HyMr/x8jK/8fIyv/HyMr/x8jK/8fIyv/HyMr/x8jK&#13;&#10;/8fIyv/HyMr/x8jK/8fIyv/HyMr/x8jK/8fIyv/HyMr/x8jK/8fIyv/HyMr/x8jK/8fIyv/HyMr/&#13;&#10;x8jK/8fIyv/HyMr/x8jK/8fIyv/HyMr/x8jK/8fIyv/HyMr/x8jK/8fIyv/HyMr/x8jK/8fIyv/H&#13;&#10;yMr/ycrM/5uanP84NTb/r66u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9vb2/0I/P//Avr7/////////////////////////////////////////////////////////&#13;&#10;////////////////////////////////////////////////////////////////////////////&#13;&#10;////////////////////////////tbS0/1NQUP/k4+P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6uqqv9STk//+Pf3////////&#13;&#10;////////////////////////////////////////////////////////////////////////////&#13;&#10;/////////////////////////////////////////////4KAgf95dnf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5+bm/0xKSv9jYWL/vLy+/8jJy//HyMr/x8jK/8fIyv/HyMr/x8jK/8fIyv/HyMr/x8jK/8fI&#13;&#10;yv/HyMr/x8jK/8fIyv/HyMr/x8jK/8fIyv/HyMr/x8jK/8fIyv/HyMr/x8jK/8fIyv/HyMr/x8jK&#13;&#10;/8fIyv/HyMr/x8jK/8fIyv/HyMr/x8jK/8fIyv/HyMr/x8jK/8fIyv/HyMr/x8jK/8fIyv/HyMr/&#13;&#10;ysvN/6mpq/8+Oz3/fXt7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8vKyv9APT7/7e3t////////////////////////////////////////////////////////&#13;&#10;////////////////////////////////////////////////////////////////////////////&#13;&#10;/////////////////////////////7W0tP9TUFD/5OPj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+rqqr/Uk5P//j39///////&#13;&#10;////////////////////////////////////////////////////////////////////////////&#13;&#10;//////////////////////////////////////////////+CgIH/eXZ3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Zl5f/W1hZ////////////////////////////////////////////////////////////&#13;&#10;////////////////////////////////////////////////////////////////////////////&#13;&#10;//////////////////////////////+1tLT/U1BQ/+Tj4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q6qq/1JOT//49/f/////&#13;&#10;////////////////////////////////////////////////////////////////////////////&#13;&#10;////////////////////////////////////////////////goCB/3l2d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aWdn/4eGhv//////////////////////////////////////////////////////////&#13;&#10;////////////////////////////////////////////////////////////////////////////&#13;&#10;////////////////////////////////tbS0/1NQUP/k4+P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6uqqv9STk//+Pf3////&#13;&#10;////////////////////////////////////////////////////////////////////////////&#13;&#10;/////////////////////////////////////////////////4KAgf95dnf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7Ozs/0I/P//FxMT/////////////////////////////////////////////////////////&#13;&#10;////////////////////////////////////////////////////////////////////////////&#13;&#10;/////////////////////////////////7W0tP9TUFD/5OPj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rqqr/Uk5P//j39///&#13;&#10;////////////////////////////////////////////////////////////////////////////&#13;&#10;//////////////////////////////////////////////////+CgIH/eXZ3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8/Ly/4J/f/80MTL/iIaI&#13;&#10;/8jJy//Ky83/x8jK/8fIyv/HyMr/x8jK/8fIyv/HyMr/x8jK/8fIyv/HyMr/x8jK/8fIyv/HyMr/&#13;&#10;x8jK/8fIyv/HyMr/x8jK/8fIyv/HyMr/x8jK/8fIyv/HyMr/x8jK/8fIyv/HyMr/x8jK/8fIyv/H&#13;&#10;yMr/x8jK/8zNz/+xsrT/VVRV/0A8Pf/BwcH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8HAwP9FQUL/5+fn////////////////////////////////////////////////////////&#13;&#10;////////////////////////////////////////////////////////////////////////////&#13;&#10;//////////////////////////////////+1tLT/U1BQ/+Tj4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q6qq/1JOT//49/f/&#13;&#10;////////////////////////////////////////////////////////////////////////////&#13;&#10;////////////////////////////////////////////////////goCB/3l2d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w8PD/oJ+e/zgz&#13;&#10;Nf9hYGL/vb7A/8vMzv/HyMr/x8jK/8fIyv/HyMr/x8jK/8fIyv/HyMr/x8jK/8fIyv/HyMr/x8jK&#13;&#10;/8fIyv/HyMr/x8jK/8fIyv/HyMr/x8jK/8fIyv/HyMr/x8jK/8fIyv/HyMr/x8jK/8fIyv/HyMr/&#13;&#10;yMnL/87Q0v+Xlpj/QD0+/1dTVP/Fw8T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Pz8/728vP9ST1D/&#13;&#10;Pzw9/6mpqv/NztD/x8jK/8fIyv/HyMr/x8jK/8fIyv/HyMr/x8jK/8fIyv/HyMr/x8jK/8fIyv/H&#13;&#10;yMr/x8jK/8fIyv/HyMr/x8jK/8fIyv/HyMr/x8jK/8fIyv/HyMr/x8jK/8fIyv/HyMr/x8jK/8fI&#13;&#10;yv/MztD/vby//2ZkZv84NTb/lZOT/+no6P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w8PD/oJ6e/zo2&#13;&#10;N/9aV1j/vr/B/83O0P/HyMr/x8jK/8fIyv/HyMr/x8jK/8fIyv/HyMr/x8jK/8fIyv/HyMr/x8jK&#13;&#10;/8fIyv/HyMr/x8jK/8fIyv/HyMr/x8jK/8fIyv/HyMr/x8jK/8fIyv/HyMr/x8jK/8fIyv/HyMr/&#13;&#10;yMnL/87P0f+Xl5n/Pzw+/1hWVv/Kycn//v7+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83MzP9oZWb/Pjw9/5eWmP/Nzc//yMnL/8fIyv/H&#13;&#10;yMr/x8jK/8fIyv/HyMr/x8jK/8fIyv/HyMr/x8jK/8fIyv/HyMr/x8jK/8fIyv/HyMr/x8jK/8fI&#13;&#10;yv/HyMr/x8jK/8fIyv/HyMr/x8jK/8fIyv/HyMr/x8jK/8fIyv/Ky83/xsfJ/3Jxcv82MzT/fnt7&#13;&#10;/+np6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RkJH/YV5f//Pz8///////////////////////////////////////////////////////&#13;&#10;////////////////////////////////////////////////////////////////////////////&#13;&#10;////////////////////////////////////tbS0/1NQUP/k4+P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uqqv9STk//+Pf3&#13;&#10;////////////////////////////////////////////////////////////////////////////&#13;&#10;/////////////////////////////////////////////////////4KAgf95dnf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v7+/+5&#13;&#10;uLj/SUZH/0dERf+np6n/0NHT/8rLzf/HyMr/x8jK/8fIyv/HyMr/x8jK/8fIyv/HyMr/x8jK/8fI&#13;&#10;yv/HyMr/x8jK/8fIyv/HyMr/x8jK/8fIyv/HyMr/x8jK/8fIyv/HyMr/x8jK/8fIyv/Iycv/zc7Q&#13;&#10;/8bHyf94d3n/My8x/4F+fv/j4uL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3dzc&#13;&#10;/3t4ef82MzT/h4eI/8vMzv/LzM7/x8jK/8fIyv/HyMr/x8jK/8fIyv/HyMr/x8jK/8fIyv/HyMr/&#13;&#10;x8jK/8fIyv/HyMr/x8jK/8fIyv/HyMr/x8jK/8fIyv/HyMr/x8jK/8fIyv/HyMr/x8jK/8nKzP/Q&#13;&#10;0dP/oaGj/0VCRP9KRkj/v729//j4+P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v7+//D&#13;&#10;wsL/VlJS/0ZCRf+npqj/zs/R/8rLzf/HyMr/x8jK/8fIyv/HyMr/x8jK/8fIyv/HyMr/x8jK/8fI&#13;&#10;yv/HyMr/x8jK/8fIyv/HyMr/x8jK/8fIyv/HyMr/x8jK/8fIyv/HyMr/x8jK/8fIyv/HyMr/zc7Q&#13;&#10;/8nKzP+Fg4X/MS0v/399ff/h4OD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6enp/358fP80MDH/dXR1/8fIyv/NztD/&#13;&#10;yMnL/8fIyv/HyMr/x8jK/8fIyv/HyMr/x8jK/8fIyv/HyMr/x8jK/8fIyv/HyMr/x8jK/8fIyv/H&#13;&#10;yMr/x8jK/8fIyv/HyMr/x8jK/8fIyv/HyMr/x8jK/8nKzP/R0tT/srG0/1VSVP8+Ojv/rqys//Hx&#13;&#10;8f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ZWJj/4eEhf/6+vr/////////////////////////////////////////////////////&#13;&#10;////////////////////////////////////////////////////////////////////////////&#13;&#10;/////////////////////////////////////7W0tP9TUFD/5OPj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+rqqr/Uk5P//j3&#13;&#10;9///////////////////////////////////////////////////////////////////////////&#13;&#10;//////////////////////////////////////////////////////+CgIH/eXZ3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v7+/9/e3/9ubG3/MC0u/2NgYf+pqqz/zc7Q/8nKzP/HyMr/x8jK/8fIyv/HyMr/x8jK/8fIyv/H&#13;&#10;yMr/x8jK/8fIyv/HyMr/x8jK/8fIyv/HyMr/x8jK/8fIyv/HyMr/x8jK/8fIyv/Mzc//xsfJ/5GP&#13;&#10;kf9BPT//OTY3/6yrrP/z8vL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x8fH/lJOU/zQxMv9MSUv/lZSW/8nKzP/LzM7/x8jK/8fIyv/HyMr/x8jK/8fIyv/HyMr/x8jK&#13;&#10;/8fIyv/HyMr/x8jK/8fIyv/HyMr/x8jK/8fIyv/HyMr/x8jK/8fIyv/HyMr/ycrM/8zNz/+tr7H/&#13;&#10;ZmVm/y0pKv9xb3D/3Nvc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Tj4/9qZ2f/MC0u/2JgYf+qqqz/zs/R/8nKzP/HyMr/x8jK/8fIyv/HyMr/x8jK/8fIyv/H&#13;&#10;yMr/x8jK/8fIyv/HyMr/x8jK/8fIyv/HyMr/x8jK/8fIyv/HyMr/x8jK/8jJy//KzM7/x8jK/42N&#13;&#10;j/9FQkT/NzM0/62qq//y8vL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y8vL/rq6u/zs4Of9CP0L/h4WH&#13;&#10;/8bHyf/MztD/yMnL/8fIyv/HyMr/x8jK/8fIyv/HyMr/x8jK/8fIyv/HyMr/x8jK/8fIyv/HyMr/&#13;&#10;x8jK/8fIyv/HyMr/x8jK/8fIyv/HyMr/yMnL/83O0P+5ubv/aWdo/zAtL/9dWlv/09LS//z8/P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8fHx/0dERf+3trb/////////////////////////////////////////////////////////&#13;&#10;////////////////////////////////////////////////////////////////////////////&#13;&#10;//////////////////////////////////////+1tLT/U1BQ/+Tj4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q6qq/1JOT//4&#13;&#10;9/f/////////////////////////////////////////////////////////////////////////&#13;&#10;////////////////////////////////////////////////////////goCB/3l2d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8vLy/7e1tf9aV1j/Lior/2BeYP+qqav/yMnL/8jJy//Iycv/x8jK/8fIyv/HyMr/&#13;&#10;x8jK/8fIyv/HyMr/x8jK/8fIyv/HyMr/x8jK/8fIyv/HyMr/yMnL/8nKzP/BwsT/g4KE/z89Pv80&#13;&#10;MTL/h4WG/9va2//8+/z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j4+P/R0dH/d3R1/zEuL/9DQUL/lJOV/8TFx//Ky83/yMnL/8fIyv/HyMr/x8jK/8fI&#13;&#10;yv/HyMr/x8jK/8fIyv/HyMr/x8jK/8fIyv/HyMr/x8jK/8jJy//Iycv/ysvN/6Skpv9dWlv/Lywt&#13;&#10;/1NPUP+9vLz/8vLy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8fHx/7a2tv9cWVr/Lyss/1pXWP+hoaP/ysvN/8jJy//Iycv/x8jK/8fIyv/HyMr/&#13;&#10;x8jK/8fIyv/HyMr/x8jK/8fIyv/HyMr/x8jK/8fIyv/HyMr/yMnL/8rLzf/AwcP/hoWI/0E+QP81&#13;&#10;MjP/gH1+/9PS0f/8+/z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z8/P/d3d3/hoWF/zs3&#13;&#10;N/9CPT//goCC/8DAwv/Ky83/yMnL/8fIyv/HyMr/x8jK/8fIyv/HyMr/x8jK/8fIyv/HyMr/x8jK&#13;&#10;/8fIyv/HyMr/x8jK/8jJy//Iycv/ycrM/6+wsv9nZWf/MC0u/1NPUP+sqqv/7Ozs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9XV1f9MSEn/1tXW////////////////////////////////////////////////////////&#13;&#10;////////////////////////////////////////////////////////////////////////////&#13;&#10;////////////////////////////////////////tbS0/1NQUP/k4+P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6uqqv9STk//&#13;&#10;+Pf3////////////////////////////////////////////////////////////////////////&#13;&#10;/////////////////////////////////////////////////////////4KAgf95dnf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9/f3/9fX1/8nIyP9aV1j/Liss/1RRUv98enz/oKCi/72+wP/Fxsj/xcbI&#13;&#10;/8bHyf/Gx8n/xsfJ/8bHyf/Gx8n/xsfJ/8XGyP/Excf/tbW3/4uLjf9raGr/Ozc5/zs3OP+PjI3/&#13;&#10;39/f//n5+f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j39//e3t7/hIOC/zQwMf9CQEH/bm1u/5OTlf+1tbf/xcbI/8XGyP/G&#13;&#10;x8n/xsfJ/8bHyf/Gx8n/xsfJ/8bHyf/Fxsj/xMXH/7+/wf+goKL/f35//05MTf8vLC3/Y2Bh/8HA&#13;&#10;wP/09PT//v7+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9/f3/9fX1/8bExP9lY2P/Lyss/1NQUf98e3z/n5+h/7/Awv/Excf/xcbI&#13;&#10;/8bHyf/Gx8n/xsfJ/8bHyf/Gx8n/xsfJ/8XGyP/Excf/tLS2/5CPkf9tbG7/Ojc4/zk2N/+Ni4z/&#13;&#10;4uLi//j4+P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n5+f/n&#13;&#10;5+f/jIqL/zw5Ov84NTb/aWdo/4yLjP+vr7H/xMXH/8XGyP/Gx8n/xsfJ/8bHyf/Gx8n/xsfJ/8bH&#13;&#10;yf/Gxsj/xcbI/8HCxP+pqKr/f36A/1lWWP8xLi//U1BR/7Kwsf/09PT//Pz8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3tbX/YV9f/+no6f//////////////////////////////////////////////////////&#13;&#10;////////////////////////////////////////////////////////////////////////////&#13;&#10;/////////////////////////////////////////7W0tP9TUFD/5OPj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+rqqr/Uk5P&#13;&#10;//j39///////////////////////////////////////////////////////////////////////&#13;&#10;//////////////////////////////////////////////////////////+CgIH/eXZ3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Pz8/8rJyv98eXr/SUZH/zAtLv80MTL/UU9Q/3Bv&#13;&#10;cP+CgYP/iIeJ/4yLjf+KiYv/hIOF/3t6fP9gXl//Qj9A/y8sLf86Njf/X1xd/5+dnf/u7e3//f39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39/f/g4OD/k5GR/1hVVv81MTL/MS0u/0E/QP9mZWb/&#13;&#10;fX1+/4WEhv+Kioz/jIyO/4eGiP+BgIL/bWtt/05MTf8zMTH/MS4u/0ZCQ/99e3z/0dDQ//v7+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Pz8/9XV1f97eXn/SEVF/zIuL/80MTL/TkxN/3Fw&#13;&#10;cv+CgYP/h4aI/42Mjv+KiYv/hoWH/3p5e/9hX2D/Qj9A/y8sLf83MzX/WVZX/6KgoP/t7e3//f39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39/f/w8PD/o6Ki/2JfX/86Njf/MCwt/0E9Pv9fXF7/enl7/4SDhf+KiYv/jYuN/4iHif+C&#13;&#10;gYP/c3Fz/1NRUv84NDX/Lyss/0VBQv9zcHH/wb/A//z8/P/+/v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+/v7/kZCQ/4KAgf/5+fn/////////////////////////////////////////////////////&#13;&#10;////////////////////////////////////////////////////////////////////////////&#13;&#10;//////////////////////////////////////////+1tLT/U1BQ/+Tj4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q6qq/1JO&#13;&#10;T//49/f/////////////////////////////////////////////////////////////////////&#13;&#10;////////////////////////////////////////////////////////////goCB/3l2d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r6+v/vby8/4eEhf9X&#13;&#10;VVX/Q0BA/z05Ov87Nzj/Ozg5/0A8Pf9KRkf/b2xt/6Cfn//Pz8///fz9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+Pj4/83LzP+enJ3/Z2Nk&#13;&#10;/0hERf8/Ozz/Ozg4/zs3OP89OTr/Q0BB/1xZWv+KiYr/vLu7/+rp6f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r6ur/vLu7/4uKiv9W&#13;&#10;U1T/Qj9A/z05Ov87Nzj/Ozg4/z46O/9KR0f/bmxs/5+en//Qz9D/+fr5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f39/9fX1/+hn6D/cm9x/0tHSP9APD3/Ozg5/zs3OP89OTr/&#13;&#10;QT4//1VRUv+CgID/srKy/+Hh4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7e3t/2lmZ/+xr7D/////////////////////////////////////////////////////////&#13;&#10;////////////////////////////////////////////////////////////////////////////&#13;&#10;////////////////////////////////////////////tbS0/1NQUP/k4+P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6uqqv9S&#13;&#10;Tk//+Pf3////////////////////////////////////////////////////////////////////&#13;&#10;/////////////////////////////////////////////////////////////4KAgf95dnf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9fX1v9VUlP/zs3N////////////////////////////////////////////////////////&#13;&#10;////////////////////////////////////////////////////////////////////////////&#13;&#10;/////////////////////////////////////////////7W0tP9TUFD/5OPj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rqqr/&#13;&#10;Uk5P//j39///////////////////////////////////////////////////////////////////&#13;&#10;//////////////////////////////////////////////////////////////+CgIH/eXZ3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9vLz/S0hI/+jo6P//////////////////////////////////////////////////////&#13;&#10;////////////////////////////////////////////////////////////////////////////&#13;&#10;//////////////////////////////////////////////+1tLT/U1BQ/+Tj4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q6qq&#13;&#10;/1JOT//49/f/////////////////////////////////////////////////////////////////&#13;&#10;////////////////////////////////////////////////////////////////goCB/3l2d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/k5KS/1tYWf/7/Pz/////////////////////////////////////////////////////&#13;&#10;////////////////////////////////////////////////////////////////////////////&#13;&#10;////////////////////////////////////////////////tbS0/1NQUP/k4+P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6uq&#13;&#10;qv9STk//+Pf3////////////////////////////////////////////////////////////////&#13;&#10;/////////////////////////////////////////////////////////////////4KAgf95dnf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8fHx/2xoaf+AfX7/////////////////////////////////////////////////////////&#13;&#10;////////////////////////////////////////////////////////////////////////////&#13;&#10;/////////////////////////////////////////////////7W0tP9TUFD/5OPj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+r&#13;&#10;qqr/Uk5P//j39///////////////////////////////////////////////////////////////&#13;&#10;//////////////////////////////////////////////////////////////////+CgIH/eXZ3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Hh4f9JRkf/t7W1////////////////////////////////////////////////////////&#13;&#10;////////////////////////////////////////////////////////////////////////////&#13;&#10;//////////////////////////////////////////////////+1tLT/U1BQ/+Tj4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q6qq/1JOT//49/f/////////////////////////////////////////////////////////////&#13;&#10;////////////////////////////////////////////////////////////////////goCB/3l2&#13;&#10;d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DwcL/REFC/+Li4v//////////////////////////////////////////////////////&#13;&#10;////////////////////////////////////////////////////////////////////////////&#13;&#10;////////////////////////////////////////////////////tbS0/1NQUP/k4+P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uqqv9STk//+Pf3////////////////////////////////////////////////////////////&#13;&#10;/////////////////////////////////////////////////////////////////////4KAgf95&#13;&#10;dnf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/lZKT/1tYWf/8/Pz/////////////////////////////////////////////////////&#13;&#10;////////////////////////////////////////////////////////////////////////////&#13;&#10;/////////////////////////////////////////////////////7W0tP9TUFD/5OPj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rqqr/Uk5P//j39///////////////////////////////////////////////////////////&#13;&#10;//////////////////////////////////////////////////////////////////////+CgIH/&#13;&#10;eXZ3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+fn5/2pnaP+HhIX/////////////////////////////////////////////////////////&#13;&#10;////////////////////////////////////////////////////////////////////////////&#13;&#10;//////////////////////////////////////////////////////+1tLT/U1BQ/+Tj4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q6qq/1JOT//49/f/////////////////////////////////////////////////////////&#13;&#10;////////////////////////////////////////////////////////////////////////goCB&#13;&#10;/3l2d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Pz8//r6+v//////&#13;&#10;//////Ly8v9GQkP/ube4////////////////////////////////////////////////////////&#13;&#10;////////////////////////////////////////////////////////////////////////////&#13;&#10;////////////////////////////////////////////////////////tbS0/1NQUP/k4+P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6uqqv9STk//+Pf3////////////////////////////////////////////////////////&#13;&#10;/////////////////////////////////////////////////////////////////////////4OB&#13;&#10;gv96d3j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Hx8f+pqKj/4+Tk&#13;&#10;///////Ozc7/Qj4//+3s7P//////////////////////////////////////////////////////&#13;&#10;////////////////////////////////////////////////////////////////////////////&#13;&#10;/////////////////////////////////////////////////////////7e2tv9TUFD/5OPj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+rqqr/Uk5P//j39///////////////////////////////////////////////////////&#13;&#10;/////////////////////////////////////////////////////////////////////+7v7/9b&#13;&#10;WFn/MC0u/2VjY/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q6qq/1JOT//49/f/////////////////////////////////////////////////////&#13;&#10;///////////////////////////////////////////////////////////////////////Z2dn/&#13;&#10;NDAx/zEuLv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6uqqv9STk//+Pf3////////////////////////////////////////////////////&#13;&#10;////////////////////////////////////////////////////////////////////////2djY&#13;&#10;/z87PP/u7u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0srP/&#13;&#10;GBQV/yMfIP8oJCX/XFlZ/zw4Of8cFxj/oJ+f////////////////////////////////////////&#13;&#10;////////////////////////////////////////////////////////////////////////////&#13;&#10;/////////////////////////////////////////////////////////////1pXV/+ioKH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+rqqr/Uk5P//j39///////////////////////////////////////////////////&#13;&#10;/////////////////////////////////////////////////////////////////////////9nY&#13;&#10;2P8/Ozz/6urq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vr29&#13;&#10;/yMfH/8iHh//Ix8g/yAcHf8cGBn/V1RV/+3t7f//////////////////////////////////////&#13;&#10;////////////////////////////////////////////////////////////////////////////&#13;&#10;//////////////////////////////////////////////////////////39/f9ZVlb/oJ6f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q6qq/1JOT//49/f/////////////////////////////////////////////////&#13;&#10;///////////////////////////////////////////////////////////////////////////Z&#13;&#10;2Nj/Pzs8/+rq6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8vK&#13;&#10;yv8vKyz/IBwd/yMfIP8fGxz/NTEy/7i3t///////////////////////////////////////////&#13;&#10;////////////////////////////////////////////////////////////////////////////&#13;&#10;///////////////////////////////////////////////////////////9/f3/WVZW/6Cen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6uqqv9STk//+Pf3////////////////////////////////////////////////&#13;&#10;////////////////////////////////////////////////////////////////////////////&#13;&#10;2djY/z87PP/q6ur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X&#13;&#10;1tb/OTc4/x8bHP8iHh//Ih4f/4mIiP//////////////////////////////////////////////&#13;&#10;////////////////////////////////////////////////////////////////////////////&#13;&#10;/////////////////////////////////////////////////////////////f39/1lWVv+gnp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+rqqr/Uk5P//j39///////////////////////////////////////////////&#13;&#10;////////////////////////////////////////////////////////////////////////////&#13;&#10;/9nY2P8/Ozz/6urq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4eHh/0RBQv8eGhv/IR0e/1dTVP/t7ez/////////////////////////////////////////////&#13;&#10;////////////////////////////////////////////////////////////////////////////&#13;&#10;//////////////////////////////////////////////////////////////39/f9ZVlb/oJ6f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q6qq/1JOT//49/f/////////////////////////////////////////////&#13;&#10;////////////////////////////////////////////////////////////////////////////&#13;&#10;///Z2Nj/Pzs8/+rq6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Tk5P9HRET/HRka/y0pKv/BwMH/////////////////////////////////////////////////&#13;&#10;////////////////////////////////////////////////////////////////////////////&#13;&#10;///////////////////////////////////////////////////////////////9/f3/WVZW/6Ce&#13;&#10;n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6uqqv9STk//+Pf3////////////////////////////////////////////&#13;&#10;////////////////////////////////////////////////////////////////////////////&#13;&#10;////2djY/z87PP/q6ur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f39//Qj9A/xkVFv+AfH3/////////////////////////////////////////////////////&#13;&#10;////////////////////////////////////////////////////////////////////////////&#13;&#10;/////////////////////////////////////////////////////////////////f39/1lWVv+g&#13;&#10;np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rqqr/Uk5P//j39///////////////////////////////////////////&#13;&#10;////////////////////////////////////////////////////////////////////////////&#13;&#10;/////9nY2P8/Ozz/6urq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3Nvb/z47PP8lIiP/1tXV////////////////////////////////////////////////////&#13;&#10;////////////////////////////////////////////////////////////////////////////&#13;&#10;//////////////////////////////////////////////////////////////////39/f9ZVlb/&#13;&#10;oJ6f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q6qq/1JOT//49/f/////////////////////////////////////////&#13;&#10;////////////////////////////////////////////////////////////////////////////&#13;&#10;///////Z2Nj/Pzs8/+rq6v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9jX2P80MDH/cm9w//j4+P//////////////////////////////////////////////////&#13;&#10;////////////////////////////////////////////////////////////////////////////&#13;&#10;///////////////////////////////////////////////////////////////////9/f3/WVZW&#13;&#10;/6Cen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6uqqv9STk//+Pf3////////////////////////////////////////&#13;&#10;////////////////////////////////////////////////////////////////////////////&#13;&#10;////////2djY/z87PP/q6ur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S0tL/Pjo7/8TDw///////////////////////////////////////////////////////&#13;&#10;////////////////////////////////////////////////////////////////////////////&#13;&#10;/////////////////////////////////////////////////////////////////////f39/1lW&#13;&#10;Vv+gnp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b2&#13;&#10;9v/Oz8//u7q6/7Kysv+tq6v/sa+v/7i2tv/DwcL/6Ofn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Hw8f/Ix8f/ubi4/7GwsP+sqqr/sbCw/7q5uf/JyMj/8fHx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+Df3/+/vr7/trS1/6+srv+ura3/tLOz/728vP/Y2Nj//v7+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Pz8/+jn5/+5uLj/ioiJ/1NQUP82&#13;&#10;MjP/Lywt/zMwMf85NTb/Pjo7/zs4Of82MjP/MC0u/zIuL/9FQUL/c3Bw/6imp//V1NX/+fn5//7+&#13;&#10;/v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+/v7//Pz8/+Dg4P+ysLH/hIKC&#13;&#10;/05KS/8zMDH/MCwt/zUxMv86Nzj/Pjo7/zo3OP80MTL/MCwt/zMxMv9OS0z/hYKD/7Kxsf/h4OD/&#13;&#10;+/v7//7+/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9/f3/9vX2/83Mzf+f&#13;&#10;nZ7/aGZn/z47PP8xLS7/MS0u/zczNP88OTr/PTo7/zc1Nv8yLzD/MCwt/zo2N/9gXV7/l5WV/8XE&#13;&#10;xP/x8fH//f39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39/f/19fX/wcDA/2VhYv8wLC3/My8w/01KS/9zcnT/&#13;&#10;lZSW/7a2uf/DxMb/xMTG/8TFx//ExMb/w8TG/7/Awv+hoaP/f31//15cXf85Njj/LSor/0RBQv+e&#13;&#10;nJz/6urq//n5+f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39/f/z8vP/t7W2/1lWV/8uKiv/NTEy/1FO&#13;&#10;UP94dnn/mpmb/7u8vv/DxMb/xMTG/8TFx//ExMb/w8TG/7u8vv+ampv/eHZ4/1FOT/81MTL/Lior&#13;&#10;/1hVVv+2tLT/8vPz//39/f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j4+P/i4uL/j46P/zs3OP8wKyz/&#13;&#10;Pzs8/2RjZP+GhIb/qamr/8LDxf/DxMb/xMXG/8TFx//DxMb/w8TG/66usP+Lioz/a2hq/0M/Qf8x&#13;&#10;LS7/NDEy/358fP/X1dX/+Pj4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f39/+vr6/+6ubn/X1xd/y4qK/9aWFn/np2e/8LCxP/Ky83/ycrM&#13;&#10;/8jJy//HyMr/x8jK/8fIyv/HyMr/x8jK/8fIyv/HyMr/yMnL/8jJy//Jysz/yMnL/7Gxs/94dnj/&#13;&#10;OTU2/zs4Of+KiIn/397e//f29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Pz8/+no6P+ysLH/SUVG/zEsLf9kY2T/paSm/8TGyP/K&#13;&#10;y83/ycrM/8jJy//HyMr/x8jK/8fIyv/HyMr/x8jK/8fIyv/HyMr/yMnL/8nKzP/Ky83/xMbI/6Wl&#13;&#10;p/9lZGX/MSwu/0hFRv+xsLD/6Ojo//v7+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PT0/9nY2P97eHn/NDIz/z88Pf+DgYP/tra4&#13;&#10;/8rLzf/Jysz/yMnL/8jJy//HyMr/x8jK/8fIyv/HyMr/x8jK/8fIyv/HyMr/yMnL/8nKzP/KzM7/&#13;&#10;u7y+/46Nj/9JR0j/MS0u/3l3d//Ozs7/8fHx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9fX1/7q4uf9ST1D/Lyst/1xaW/+usLL/zM3P/8nKzP/HyMr/x8jK/8fI&#13;&#10;yv/HyMr/x8jK/8fIyv/HyMr/x8jK/8fIyv/HyMr/x8jK/8fIyv/HyMr/x8jK/8fIyv/Iycv/y8zO&#13;&#10;/8LCxP+CgoP/Qj9A/zk2Nv+LiYr/5OTk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8vHx/66srf9JRUb/MS0u/3BvcP+1trj/zM3P/8nKzP/HyMr/&#13;&#10;x8jK/8fIyv/HyMr/x8jK/8fIyv/HyMr/x8jK/8fIyv/HyMr/x8jK/8fIyv/HyMr/x8jK/8fIyv/J&#13;&#10;ysz/zM3P/7W3uf9xb3D/Mi4w/0dERf+rqan/8fHx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4N/f/3x7e/80MTH/SkhJ/42Nj//Gx8n/zM3P/8jJ&#13;&#10;y//HyMr/x8jK/8fIyv/HyMr/x8jK/8fIyv/HyMr/x8jK/8fIyv/HyMr/x8jK/8fIyv/HyMr/x8jK&#13;&#10;/8jJy//LzM7/ysvN/5ycnv9KSEr/MCwt/2lnaP/U0tP//Pz8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5eTl/4uJif80MDL/ZmRl/6+wsv/Q0dP/ycrM/8fIyv/HyMr/x8jK/8fIyv/H&#13;&#10;yMr/x8jK/8fIyv/HyMr/x8jK/8fIyv/HyMr/x8jK/8fIyv/HyMr/x8jK/8fIyv/HyMr/x8jK/8fI&#13;&#10;yv/Iycv/zs/R/8fJy/+HhYj/Ozg5/1hWVv/My8v//Pz8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4eHh/3x6e/80MDL/cG5v/7W1t//P0NL/ycrM/8fIyv/HyMr/x8jK&#13;&#10;/8fIyv/HyMr/x8jK/8fIyv/HyMr/x8jK/8fIyv/HyMr/x8jK/8fIyv/HyMr/x8jK/8fIyv/HyMr/&#13;&#10;x8jK/8fIyv/Jysz/z9DS/7a2uP9xcHH/MzAx/3p3eP/g4OD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4+Pj/w8HB/01JSv9DQEL/kZCT/8rLzf/NztD/yMnL/8fIyv/H&#13;&#10;yMr/x8jK/8fIyv/HyMr/x8jK/8fIyv/HyMr/x8jK/8fIyv/HyMr/x8jK/8fIyv/HyMr/x8jK/8fI&#13;&#10;yv/HyMr/x8jK/8fIyv/Lzc//yszO/56eoP9QTU//Pzs8/66srP/x8fH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1tXV/11ZW/86Nzn/jYyO/83O0P/Ky83/x8jK/8fIyv/HyMr/x8jK/8fIyv/HyMr/&#13;&#10;x8jK/8fIyv/HyMr/x8jK/8fIyv/HyMr/x8jK/8fIyv/HyMr/x8jK/8fIyv/HyMr/x8jK/8fIyv/H&#13;&#10;yMr/x8jK/8fIyv/Iycv/z9DS/7O0tv9XVVf/Pzs8/6Shov/t7Oz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wL+//1NQUf9BPj//mpmb/8/Q0v/Jysz/x8jK/8fIyv/HyMr/x8jK/8fI&#13;&#10;yv/HyMr/x8jK/8fIyv/HyMr/x8jK/8fIyv/HyMr/x8jK/8fIyv/HyMr/x8jK/8fIyv/HyMr/x8jK&#13;&#10;/8fIyv/HyMr/x8jK/8fIyv/Jysz/z9DT/5ycnf9DQEH/Uk5P/7+9vv/+/v7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x8fH/l5WV/zo2OP9iX2H/u7y+/87P0f/HyMr/x8jK/8fIyv/HyMr/&#13;&#10;x8jK/8fIyv/HyMr/x8jK/8fIyv/HyMr/x8jK/8fIyv/HyMr/x8jK/8fIyv/HyMr/x8jK/8fIyv/H&#13;&#10;yMr/x8jK/8fIyv/HyMr/x8jK/8fIyv/Mzc//xsbI/3Nxc/81MjP/fXt8/+fn5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7/t7W1/01KS/9RT1H/q6yu/8zNz//HyMr/x8jK/8fIyv/HyMr/x8jK/8fIyv/HyMr/x8jK&#13;&#10;/8fIyv/HyMr/x8jK/8fIyv/HyMr/x8jK/8fIyv/HyMr/x8jK/8fIyv/HyMr/x8jK/8fIyv/HyMr/&#13;&#10;x8jK/8fIyv/HyMr/x8jK/8fIyv/Jy83/xcbI/3Vzdf84NTb/dXFy/+zr7P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7+vv/raur/z06O/9YV1j/tLW2/8vNz//HyMr/x8jK/8fIyv/HyMr/x8jK/8fIyv/H&#13;&#10;yMr/x8jK/8fIyv/HyMr/x8jK/8fIyv/HyMr/x8jK/8fIyv/HyMr/x8jK/8fIyv/HyMr/x8jK/8fI&#13;&#10;yv/HyMr/x8jK/8fIyv/HyMr/x8jK/8fIyv/LzM7/tba4/1tZWv88ODr/qaio//n5+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n5uf/fnx8/zk2N/9/foD/yMnL/8nKzP/HyMr/x8jK/8fIyv/HyMr/x8jK&#13;&#10;/8fIyv/HyMr/x8jK/8fIyv/HyMr/x8jK/8fIyv/HyMr/x8jK/8fIyv/HyMr/x8jK/8fIyv/HyMr/&#13;&#10;x8jK/8fIyv/HyMr/x8jK/8fIyv/HyMr/x8jK/8jJy//Lzc//kpKT/z89Pv9oZWb/1tXV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t7W1/zw5Ov9jYWP/vsDC/8zNz//HyMr/x8jK/8fIyv/HyMr/x8jK/8fIyv/HyMr/x8jK/8fI&#13;&#10;yv/HyMr/x8jK/8fIyv/HyMr/x8jK/8fIyv/HyMr/x8jK/8fIyv/HyMr/x8jK/8fIyv/HyMr/x8jK&#13;&#10;/8fIyv/HyMr/x8jK/8fIyv/HyMr/x8jK/8nKzP/Ky83/l5eY/0I+P/96d3j/8fHx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p6Wm/zg1Nv97eXv/w8TG/8vMzv/HyMr/x8jK/8fIyv/HyMr/x8jK/8fIyv/HyMr/&#13;&#10;x8jK/8fIyv/HyMr/x8jK/8fIyv/HyMr/x8jK/8fIyv/HyMr/x8jK/8fIyv/HyMr/x8jK/8fIyv/H&#13;&#10;yMr/x8jK/8fIyv/HyMr/x8jK/8fIyv/HyMr/x8jK/8vMzv/Excf/fXt9/zczNf+in6D//v7+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s6+v/b2xt/zk2N/+goKL/y8zO/8jJy//HyMr/x8jK/8fIyv/HyMr/x8jK/8fI&#13;&#10;yv/HyMr/x8jK/8fIyv/HyMr/x8jK/8fIyv/HyMr/x8jK/8fIyv/HyMr/x8jK/8fIyv/HyMr/x8jK&#13;&#10;/8fIyv/HyMr/x8jK/8fIyv/HyMr/x8jK/8fIyv/HyMr/x8jK/8zNz/+wsLL/R0RH/1ZTVf/X19f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pKOj/zk2N/+Liov/ycrM/8nKzP/HyMr/x8jK/8fIyv/HyMr/x8jK/8fIyv/HyMr/x8jK/8fIyv/H&#13;&#10;yMr/x8jK/8fIyv/HyMr/x8jK/8fIyv/HyMr/x8jK/8fIyv/HyMr/x8jK/8fIyv/HyMr/x8jK/8fI&#13;&#10;yv/HyMr/x8jK/8fIyv/HyMr/x8jK/8fIyv/HyMr/yMnL/83O0P+5urz/R0VG/2JfYP/u7u7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k5GS/zk2N/+Tk5X/zM3P/8nKzP/HyMr/x8jK/8fIyv/HyMr/x8jK/8fIyv/HyMr/x8jK&#13;&#10;/8fIyv/HyMr/x8jK/8fIyv/HyMr/x8jK/8fIyv/HyMr/x8jK/8fIyv/HyMr/x8jK/8fIyv/HyMr/&#13;&#10;x8jK/8fIyv/HyMr/x8jK/8fIyv/HyMr/x8jK/8fIyv/HyMr/ycrM/8zO0P+Wlpj/OjY3/4uJi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o5+j/WlhY/05MTf+1tbf/zM7Q/8fIyv/HyMr/x8jK/8fIyv/HyMr/x8jK/8fIyv/H&#13;&#10;yMr/x8jK/8fIyv/HyMr/x8jK/8fIyv/HyMr/x8jK/8fIyv/HyMr/x8jK/8fIyv/HyMr/x8jK/8fI&#13;&#10;yv/HyMr/x8jK/8fIyv/HyMr/x8jK/8fIyv/HyMr/x8jK/8fIyv/HyMr/y83P/8DBw/9mZGb/RkNE&#13;&#10;/87Nz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+rqqr/Uk5P//j39///////////////&#13;&#10;////////////////////////////////////////////////////////////////////////////&#13;&#10;/////////////////////////////////9nY2P8/Ozz/6urq////////////////////////////&#13;&#10;////////////////////////////////////////////////+vr6/1ZTVP93dXf/zM3P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Mzc//mZiZ/zo3OP/c29v/////////////////////////////////////////////&#13;&#10;////////////////////////////////////////////////////////////////////////////&#13;&#10;////////////////////////////////////////////////////////zcvL/zk1N/+wsbP/yMnL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q6qq/1JOT//49/f/////////////&#13;&#10;////////////////////////////////////////////////////////////////////////////&#13;&#10;///////////////////////////////////Z2Nj/Pzs8/+rq6v//////////////////////////&#13;&#10;/////////////////////////////////////////////////8zMzP87ODn/ra6v/8jJy/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yMnL/8XGyP9HREb/lpSV////////////////////////////////////////////&#13;&#10;////////////////////////////////////////////////////////////////////////////&#13;&#10;/////////////////////////////////////////////////////////3l3d/9ZV1j/ysvN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r6+v+DgYH/UE5P/8jIyv/Iycv/x8jK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bHyf98fH3/UE1O//f39///////////////////////////////////////////////////&#13;&#10;////////////////////////////////////////////////////////////////////////////&#13;&#10;///////////////////9/f3/WVZW/6Cen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6uqqv9STk//+Pf3////////////&#13;&#10;////////////////////////////////////////////////////////////////////////////&#13;&#10;////////////////////////////////////2djY/z87PP/q6ur/////////////////////////&#13;&#10;//////////////////////////////////////////////////9+e3v/VlRV/8XGyP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Oz9H/fXx9/09MTf/39vf/////////////////////////////////////&#13;&#10;////////////////////////////////////////////////////////////////////////////&#13;&#10;/////////////////////////////////////////////////////+7t7f9CP0D/kpGT/8jJy/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HyMr/x8jK/8fIyv/Gxsj/R0RF/5mYmP//////////////////////////////////&#13;&#10;////////////////////////////////////////////////////////////////////////////&#13;&#10;/////////////////////////////////////////////////////////////+Tj5P87Nzj/np2g&#13;&#10;/8nKzP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+rqqr/Uk5P//j39///////////&#13;&#10;////////////////////////////////////////////////////////////////////////////&#13;&#10;/////////////////////////////////////9nY2P8/Ozz/6urq////////////////////////&#13;&#10;///////////////////////////////////////////////q6en/SERE/4uLjf/HyMr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+/v7/r66v/zw5Ov+0tbf/ycrM/8fIyv/HyMr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yMnL/7/Awv9eXF7/l5WW//z8/P//////////////////////////////////////////&#13;&#10;////////////////////////////////////////////////////////////////////////////&#13;&#10;//////////////////////39/f9ZVlb/oJ6f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x8jK/8TFx/9ZVlj/fnx9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r6+v96d3j/WVdY&#13;&#10;/8vNz/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c29v/RUNE&#13;&#10;/1BOT/+vr7H/yMnL/8jJy//HyMr/x8jK/8fIyv/HyMr/x8jK/8fIyv/HyMr/x8jK/8fIyv/HyMr/&#13;&#10;x8jK/8fIyv/HyMr/x8jK/8fIyv/HyMr/x8jK/8fIyv/HyMr/x8jK/8fIyv/HyMr/x8jK/8fIyv/H&#13;&#10;yMr/x8jK/8fIyv/HyMr/yMnL/76/wf+Fg4X/NDIz/6Cenv/9/f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O&#13;&#10;zc3/Pjs8/2lnaP+0tLb/ycrM/8jJy//HyMr/x8jK/8fIyv/HyMr/x8jK/8fIyv/HyMr/x8jK/8fI&#13;&#10;yv/HyMr/x8jK/8fIyv/HyMr/x8jK/8fIyv/HyMr/x8jK/8fIyv/HyMr/x8jK/8fIyv/HyMr/x8jK&#13;&#10;/8fIyv/HyMr/x8jK/8fIyv/Iycv/yMnL/7W2uP9ramv/PDg5/8jGx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n5+f+Qjo7/My8w/46Nj//Cw8X/yMnL/8fIyv/HyMr/x8jK/8fIyv/HyMr/x8jK/8fIyv/HyMr/&#13;&#10;x8jK/8fIyv/HyMr/x8jK/8fIyv/HyMr/x8jK/8fIyv/HyMr/x8jK/8fIyv/HyMr/x8jK/8fIyv/H&#13;&#10;yMr/x8jK/8fIyv/HyMr/x8jK/8fIyv/Iycv/xsfI/5+eoP88ODr/a2ho//Hx8f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9/f&#13;&#10;3/9hX1//Pzw+/5STlf/DxMb/ycrM/8fIyv/HyMr/x8jK/8fIyv/HyMr/x8jK/8fIyv/HyMr/x8jK&#13;&#10;/8fIyv/HyMr/x8jK/8fIyv/HyMr/x8jK/8fIyv/HyMr/x8jK/8fIyv/HyMr/x8jK/8fIyv/HyMr/&#13;&#10;x8jK/8fIyv/Iycv/yMnL/7Cwsv9fXV//ODQ1/5eWl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9XV1f9JRUb/RUND/56en//Excf/ycrM/8fIyv/HyMr/x8jK/8fIyv/HyMr/x8jK/8fIyv/H&#13;&#10;yMr/x8jK/8fIyv/HyMr/x8jK/8fIyv/HyMr/x8jK/8fIyv/HyMr/x8jK/8fIyv/HyMr/x8jK/8fI&#13;&#10;yv/HyMr/x8jK/8fIyv/Jysz/xcbI/5+gov9HREb/R0NE/9LR0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f39/6Wjo/80MTL/amhq/7S1t//Jysz/yMnL/8fIyv/HyMr/x8jK/8fIyv/HyMr/x8jK&#13;&#10;/8fIyv/HyMr/x8jK/8fIyv/HyMr/x8jK/8fIyv/HyMr/x8jK/8fIyv/HyMr/x8jK/8fIyv/HyMr/&#13;&#10;x8jK/8fIyv/HyMr/x8jK/8jJy//Ky83/u7u9/318ff80MTL/h4WF//X19P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+vr6/357fP82MzT/dXN1/7a2uP/Jysz/ysvN/8fIyv/HyMr/x8jK/8fIyv/HyMr/x8jK/8fI&#13;&#10;yv/HyMr/x8jK/8fIyv/HyMr/x8jK/8fIyv/HyMr/x8jK/8fIyv/HyMr/x8jK/8fIyv/HyMr/x8jK&#13;&#10;/8jJy//Lzc//wcLE/5mYmv9FQkP/VFBR/8rKyf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6Ofn/3Jxcf84NTb/gH+B/7q6vf/Ky83/ycrM/8fIyv/HyMr/x8jK/8fIyv/HyMr/&#13;&#10;x8jK/8fIyv/HyMr/x8jK/8fIyv/HyMr/x8jK/8fIyv/HyMr/x8jK/8fIyv/HyMr/x8jK/8fIyv/H&#13;&#10;yMr/x8jK/8nKzP/Ky83/uru9/4OChP85NTb/b25u/+bm5v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vLu7/0pGR/9MSUv/oaGj/8PExv/LzM7/yMnL/8fIyv/HyMr/x8jK/8fI&#13;&#10;yv/HyMr/x8jK/8fIyv/HyMr/x8jK/8fIyv/HyMr/x8jK/8fIyv/HyMr/x8jK/8fIyv/HyMr/x8jK&#13;&#10;/8fIyv/HyMr/yMnL/8vMzv/Gx8n/rKyv/1tZW/8+Ojv/oqCg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rKur/0ZCQv9ST1H/j46Q/7KztP/KzM7/y8zO/8fJy//HyMr/x8jK/8fIyv/H&#13;&#10;yMr/x8jK/8fIyv/HyMr/x8jK/8fIyv/HyMr/x8jK/8fIyv/HyMr/x8jK/8fIyv/HyMr/ycrM/8zN&#13;&#10;z//BwcP/pKWn/2ppa/87ODn/d3R1/+/v7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nZyd/0A8Pf9ZV1n/lJOV/7u7vf/LzM//ysvN/8fIyv/HyMr/x8jK&#13;&#10;/8fIyv/HyMr/x8jK/8fIyv/HyMr/x8jK/8fIyv/HyMr/x8jK/8fIyv/HyMr/x8jK/8fIyv/HyMr/&#13;&#10;ysvN/8vMzv+7u73/lJSW/1pYWv8/PDz/mpiZ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j4+P/amhp/zw6Ov90cnT/qqqs/8TFx//Mzc//ycrM/8fIyv/H&#13;&#10;yMr/x8jK/8fIyv/HyMr/x8jK/8fIyv/HyMr/x8jK/8fIyv/HyMr/x8jK/8fIyv/HyMr/x8jK/8fI&#13;&#10;yv/Iycv/zM3P/8fIyv+qqqz/f36B/0M/Qf9ZVVb/z87O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U0tL/bmpr/0M/QP9RTk//iYmK/7GxtP/LzM7/zc/R/8vNz//Jysz/&#13;&#10;x8nL/8fIyv/HyMr/x8jK/8fIyv/HyMr/x8jK/8fIyv/HyMr/ycrM/8rMzv/NztD/ztDS/72+wP+b&#13;&#10;mpz/amhq/0M/Qf9VUlP/pKOk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GxMT/ZGFi/0E/Pv9dW1z/kI+R/7W2uP/NztD/zc7Q/8vM&#13;&#10;zv/Jysz/x8jK/8fIyv/HyMr/x8jK/8fIyv/HyMr/x8jK/8fIyv/HyMr/ycrM/8vMzv/NztD/zc7Q&#13;&#10;/7a2uP+Qj5H/XVpc/0I+Pv9iYGH/w8PD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r6+v+XlZX/T0xM/0ZDRP9ycHL/oaGj/8HCxP/P0NL/&#13;&#10;zM3P/8rLzf/Iycv/x8jK/8fIyv/HyMr/x8jK/8fIyv/HyMr/x8jK/8fIyv/Iycv/ysvN/8zNz//O&#13;&#10;z9H/xsfJ/6eoqv98enz/R0RG/0pGSP+EgoP/7u3u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Ew8T/e3h5/0hERf9PTU7/fXx9/5aWl/+pqav/vb7A&#13;&#10;/8zNz//P0NL/zc7Q/83O0P/NztD/zc7Q/83O0P/Oz9H/z9DS/8PExv+ys7X/nZ2f/4uKjP9hXmD/&#13;&#10;RkJD/1tYWf+amJj/8vHy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79/f+7u7v/aGZm/0ZDRP9UU1T/g4KD/5mZmv+s&#13;&#10;rK7/wMHD/83O0P/Oz9H/zc7Q/83O0P/NztD/zc7Q/83O0P/Oz9H/zc7Q/8DAw/+rq63/mZma/4OC&#13;&#10;hP9VUlT/R0RE/2lnZ/+8u7v//f39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no6P+Pjo3/VFBR/0ZDRP9pZ2n/j46Q&#13;&#10;/6Ghov+2trj/xsjK/8/Q0v/Nz9H/zc7Q/83O0P/NztD/zc7Q/83P0f/P0NL/ycrM/7m5vP+kpKb/&#13;&#10;kZGT/3Fwcf9HRUb/TkpL/5COj//c29z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h4OH/r66u/3d1df9bWVr/REFC/z06&#13;&#10;O/9PTE7/bGpr/3l4ef9/fX//g4KE/4GAgf97enz/dHN0/1pYWf9CQEH/Ozg6/1NQUf9qZ2j/lpWV&#13;&#10;/8/Ozv/5+fn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b29v/pqSk/3Jvb/9ZVVb/&#13;&#10;QT4//z88Pf9TUVL/b21u/3t6e/9/f4H/hIKE/39/gf97env/b21u/1NQUv8/PD3/QT4//1lVVv9w&#13;&#10;bm//paSk/9vb2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T09P/Hx8f/jYuL/2Vj&#13;&#10;ZP9OTEz/Ozg5/0VDRP9fXV//d3V2/3x7ff+CgIL/g4GD/318ff94dnj/ZGJj/0lGR/87ODn/SkdI&#13;&#10;/2JfYP+DgYH/vr2+/+3t7f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v7+//29ra/8fGxv+o&#13;&#10;p6f/gX9//2ViY/9bWFn/VlNU/1JPT/9VUVL/WVZX/19bXP90c3P/m5ma/727vP/T09P/5+bm//39&#13;&#10;/f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s6+v/2NfX&#13;&#10;/8XDxP+joaL/fHl5/2JeX/9aV1j/VVJT/1FPT/9VUlP/W1hZ/2JeX/98enr/pKGi/8XExP/Y19f/&#13;&#10;6+vr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n5+f/j&#13;&#10;4+P/z8/P/7e2tv+TkZH/bmxs/11aWv9XVVX/U09R/1JPUP9XVFX/XFla/2toaP+LiYr/srCw/8zL&#13;&#10;y//g4OD/9fX1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7u7t/9fW1//Ew8P/pqWk/357fP9jYGD/&#13;&#10;W1hZ/1VSU/9RT0//VFFS/1lWV/9gXl7/fnx8/6WjpP/CwcH/1tXW/+vq6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f39/1lWVv+gnp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Pz8//k5OT/3t3d/9va2//Z2Nj/2tnZ/93c3P/g4OD/7e3t//38/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Hw8P/j4uL/3dzd/9ra2v/Y2Nj/2tra/97d3f/j4uL/8fHx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+vr6/+rq6v/f39//3Nzc/9nZ2f/Z2Nj/3Nvb/97e3v/o5+f/9/f3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y8fL/4+Pj&#13;&#10;/97d3f/a2tr/2NjY/9rZ2v/d3Nz/4uHh//Hx8f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39/f9ZVlb/oJ6f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Z2Nj/Pzs8/+rq6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9/f3/WVZW/6Cen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2djY/z87PP/q6ur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f39/1lWVv+gnp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9nY2P8/Ozz/6urq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39/f9ZVlb/oJ6f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Z2Nj/Pzs8/+rq6v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9/f3/WVZW/6Cen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2djY/z87PP/q6ur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f39/1lWVv+gnp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9nY2P8/Ozz/6urq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39/f9ZVlb/oJ6f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Z2Nj/Pzs8/+rq6v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9/f3/WVZW/6Cen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2djY/z87PP/q6ur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f39/1lWVv+gnp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97d3f9APD3/8vPy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9cWVn/o6Gi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+/v7/+Pj4//U1NT/1dXV/9XV1f/V1dX/&#13;&#10;1dXV/9XV1f/V1dX/1dXV/9XV1f/V1dX/1dXV/9XV1f/V1dX/1dXV/9XV1f/V1dX/1dXV/9XV1f/V&#13;&#10;1dX/1dXV/9XV1f/V1dX/1dXV/9bV1f+2tbX/ODQ1/6+urv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zs7P94dXb/Pjs8/0hFR/9IRUb/SEVG&#13;&#10;/0hFRv9IRUb/SEVG/0hFRv9IRUb/SEVG/0hFRv9IRUb/SEVG/0hFRv9IRUb/SEVG/0hFRv9IRUb/&#13;&#10;SEVG/0hFRv9IRUb/SEVG/0hFRv9IRUf/QD0//yIfIP8iHh/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p6en/Y2Bh/1ZWWP96e33/dnd5/3Z3&#13;&#10;ef92d3n/dnd5/3Z3ef92d3n/dnd5/3Z3ef92d3n/dnd5/3Z3ef92d3n/dnd5/3Z3ef92d3n/dnd5&#13;&#10;/3Z3ef92d3n/dnd5/3Z3ef92d3n/dnd5/3Z2ef90dHf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6enp/2ZjZP9vb3P/m56h/5aYm/+W&#13;&#10;mJv/lpib/5aYm/+WmJv/lpib/5aYm/+WmJv/lpib/5aYm/+WmJv/lpib/5aYm/+WmJv/lpib/5aY&#13;&#10;m/+WmJv/lpib/5aYm/+WmJv/lpib/5aYm/+W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+np6f9mY2T/bW1w/5ianf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ianf85Njf/q6qq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p6en/ZmNk/21tcP+Ymp3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Ymp3/OTY3/6uqq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6enp/2ZjZP9tbXD/mJqd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mJqd/zk2N/+rqqr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+np6f9mY2T/bW1w/5ianf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ianf85Njf/q6qq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p6en/ZmNk/21tcP+Ymp3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Ymp3/OTY3/6uqq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6enp/2ZjZP9tbXD/mJqd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mJqd/zk2N/+rqqr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+np6f9mY2T/bW1w/5ia&#13;&#10;nf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ianf85Njf/q6qq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p6en/ZmNk/21tcP+Y&#13;&#10;mp3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Ymp3/OTY3/6uqqv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6enp/2ZjZP9tbXD/&#13;&#10;mJqd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mJqd/zk2N/+rqqr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np6f9mY2T/bW1w&#13;&#10;/5ianf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ianf85Njf/q6qq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p6en/ZmNk/21t&#13;&#10;cP+Ymp3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Ymp3/OTY3/6uqq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6enp/2ZjZP9t&#13;&#10;bXD/mJqd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Ulpn/lpib/5aYm/+WmZz/l5mc/5aZnP+WmJv/lpib/5SWmf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lJaZ/5WXmv+WmJv/lpmc/5eZnP+XmZz/lpic/5aYm/+Vl5r/k5WY/5OVmP+T&#13;&#10;lZj/k5WY/5OVmP+TlZj/k5WY/5OVmP+TlZj/k5WY/5OVmP+TlZj/k5WY/5OVmP+TlZj/k5WY/5OV&#13;&#10;mP+TlZj/k5WY/5OVmP+TlZj/k5WY/5OVmP+TlZj/k5WY/5OVmP+TlZj/k5WY/5OVmP+TlZj/k5WY&#13;&#10;/5OVmP+TlZj/k5WY/5OVmP+TlZj/k5WY/5OVmP+TlZj/k5WY/5OVmP+TlZj/mJqd/zk2N/+rqq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+np6f9mY2T/&#13;&#10;bW1w/5ianf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pn/lpib/5ia&#13;&#10;nf+ZnJ//jY+S/3l6ff9xcnT/bm1w/2trbf9ubXH/cXJ0/3l5fP+QkZT/mZyf/5ianf+WmJv/lJaZ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lJaZ&#13;&#10;/5WYm/+XmZz/mpyf/5OUl/9+f4H/cnN1/29vcf9ra23/bWxv/3Bwcv92dnn/h4eK/5eanf+Ymp7/&#13;&#10;l5mc/5WXmv+TlZj/k5WY/5OVmP+TlZj/k5WY/5OVmP+TlZj/k5WY/5OVmP+TlZj/k5WY/5OVmP+T&#13;&#10;lZj/k5WY/5OVmP+TlZj/k5WY/5OVmP+TlZj/k5WY/5OVmP+TlZj/k5WY/5OVmP+TlZj/k5WY/5OV&#13;&#10;mP+TlZj/k5WY/5OVmP+TlZj/k5WY/5OVmP+TlZj/k5WY/5OVmP+TlZj/k5WY/5ianf85Njf/q6qq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p6en/ZmNk&#13;&#10;/21tcP+Ymp3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WXmv+XmZz/iYyO/25vcf9W&#13;&#10;VVf/Pjs9/y4rLP8rJyn/MC4v/zYzNP84Njf/NTIz/zAuL/8rJyj/Liss/0A9Pv9YVln/cXBz/4iK&#13;&#10;jf+XmZz/lZea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6enp/2Zj&#13;&#10;ZP9tbXD/mJqd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lJaZ/5SXmv91dXj/RUNE/ykmJ/8wLS7/&#13;&#10;TUpL/21rbP+Pj5D/rKyu/7Oztf+zs7X/tLS2/7Oztf+zs7X/ra2v/4uKjP9raGr/S0hJ/y4rLP8s&#13;&#10;KCr/QkBC/3t8f/+Ul5r/lJea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np6f9m&#13;&#10;Y2T/bW1w/5ianf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p6en/&#13;&#10;ZmNk/21tcP+Ymp3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6enp&#13;&#10;/2ZjZP9tbXD/mJqd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+np&#13;&#10;6f9mY2T/bW1w/5ianf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p&#13;&#10;6en/ZmNk/21tcP+Ymp3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6enp/2ZjZP9tbXD/mJqd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np6f9mY2T/bW1w/5ianf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p6en/ZmNk/21tcP+Ymp3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6enp/2ZjZP9tbXD/mJqd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np6f9mY2T/bW1w/5ianf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p6en/ZmNk/21tcP+Ymp3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6enp/2ZjZP9tbXD/mJqd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+np6f9mY2T/bW1w/5ianf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p6en/ZmNk/21tcP+Ymp3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6enp/2ZjZP9tbXD/mJqd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+np6f9mY2T/bW1w/5ianf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p6en/ZmNk/21tcP+Ymp3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6enp/2ZjZP9tbXD/mJqd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Ul/+SlJf/k5WY/5OVmP+T&#13;&#10;lZj/k5WY/5OVmP+TlZj/k5WY/5OVmP+TlZj/k5WY/5OVmP+TlZj/k5WY/5OVmP+TlZj/k5WY/5OV&#13;&#10;mP+TlZj/kpSX/5K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l/+SlJf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l/+UmJz/mZmb/5SVmP+TlZj/&#13;&#10;k5WY/5OVmP+TlZj/k5WY/5OVmP+TlZj/k5WY/5OVmP+TlZj/k5WY/5OVmP+TlZj/k5WY/5OVmP+T&#13;&#10;lZj/k5WZ/5aanf+Wlpf/k5WY/5OVmP+TlZj/k5WY/5OVmP+TlZj/k5WY/5OVmP+TlZj/k5WY/5OV&#13;&#10;mP+TlZj/kpOW/5GTl/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Ulpr/l5qc/5SVl/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Rkpj/pbXD/8vJvv+ampv/k5WY&#13;&#10;/5OVmP+TlZj/k5WY/5OVmP+TlZj/k5WY/5OVmP+TlZj/k5WY/5OVmP+TlZj/k5WY/5OVmP+TlZj/&#13;&#10;k5WX/5WfsP/Cy8v/uaug/5CTl/+TlZj/k5WY/5OVmP+TlZj/k5WY/5OVmP+TlZj/k5WY/5OVmP+T&#13;&#10;lZj/kpWa/5ugpf+ioJ//lZa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R&#13;&#10;lJv/n6y9/8nKxP+knpn/kJO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f/kJCb/7rV7P///ub/oJ+d/5KU&#13;&#10;mP+TlZj/k5WY/5OVmP+TlZj/k5WY/5OVmP+TlZj/k5WY/5OVmP+TlZj/k5WY/5OVmP+TlZj/k5WY&#13;&#10;/5OUlv+Xrs//9v/6/+DHrf+MkZb/k5WY/5OVmP+TlZj/k5WY/5OVmP+TlZj/k5WY/5OVmP+TlZj/&#13;&#10;k5SW/4+Wo//C1eX/5dS+/6CbmP+SlJ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f/&#13;&#10;kJWf/6zG5f///+//t6qf/46Sl/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np6f9mY2T/bW1w/5ianf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p6en/ZmNk/21tcP+Ymp3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l/+Sl5z/o7HB/83V&#13;&#10;3//1/f//7tS6/5uYmP+S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f/kpWq&#13;&#10;/8/q9f/y48r/opOW/5G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aanf+YmJn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6enp/2ZjZP9tbXD/mJqd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Jf/lZum/73T6P/y&#13;&#10;9/f/8OLS/7Smn/+UlJf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X/5KU&#13;&#10;p//D2uP/39TB/5+Tlv+S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Jf/kp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np6f9mY2T/bW1w/5ianf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Wmf+Xm5//&#13;&#10;m52g/5qanP+U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n/l5qe/5mam/+U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p6en/ZmNk/21tcP+Ymp3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6enp/2ZjZP9tbXD/mJqd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+np6f9mY2T/bW1w/5ianf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p6en/ZmNk/21tcP+Ymp3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6enp&#13;&#10;/2ZjZP9tbXD/mJqd/5OVmP+TlZj/k5WY/5OVmP+TlZj/k5WY/5OVmP+TlZj/k5WY/5OVmP+TlZj/&#13;&#10;k5WY/5OVmP+TlZj/k5WY/5OVmP+TlZj/k5WY/5OVmP+TlZj/k5WY/5OUlf+TqMf/6vX3/+HIrv+Q&#13;&#10;kpf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SX/5Wc&#13;&#10;pf+op6b/mJaZ/5OVmP+TlZj/k5WY/5OVmP+TlZj/k5WX/5CRmv+ltc//9vzq/8aupf+Ukpb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f/kpeg/6Spqf+emJj/kp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WXmv+XmZz/iIqN/2pqbf9T&#13;&#10;UlP/QT9B/zQxM/89OTv/TUpM/1VTU/9YVVb/WldZ/1dVVv9VU1T/TktM/zo3OP81MzT/QT9A/1VU&#13;&#10;Vv9qamz/hoiK/5ianv+Ulpn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+np&#13;&#10;6f9mY2T/bW1w/5ianf+TlZj/k5WY/5OVmP+TlZj/k5WY/5OVmP+TlZj/k5WY/5OVmP+TlZj/k5WY&#13;&#10;/5OVmP+TlZj/k5WY/5OVmP+TlZj/k5WY/5OVmP+TlZj/k5WY/5OVmP+TlJb/k6bB/+Dq7P/Zwqv/&#13;&#10;kZOX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Jf/kZOX/5KVmP+TlZj/k5WY/5OVmP+TlZj/k5WY/5OVmP+RkZn/o7HI/+rw4P+/q6T/lJOX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l/+Rk5b/kp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SWmf+WmZz/&#13;&#10;mJue/5WXmv+LjI//f3+C/3N0dv9wcHL/bW1w/2xrbv9tbXD/b29y/3N0dv+AgYT/jI2Q/5aYm/+Y&#13;&#10;mp3/lpmc/5SXmv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p&#13;&#10;6en/ZmNk/21tcP+Ymp3/k5WY/5OVmP+TlZj/k5WY/5OVmP+TlZj/k5WY/5OVmP+TlZj/k5WY/5OV&#13;&#10;mP+TlZj/k5WY/5OVmP+TlZj/k5WY/5OVmP+TlZj/k5WY/5OVmP+TlZj/k5WX/5OZov+mqq3/pKCd&#13;&#10;/5KU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pSY/5ecpP+pq6r/npqb/5OU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lZea/5aYm/+XmZz/l5qd/5ianf+Ymp3/mJqd/5eanf+XmZz/lpib/5WXmv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6enp/2ZjZP9tbXD/mJqd/5OVmP+TlZj/k5WY/5OVmP+TlZj/k5WY/5OVmP+TlZj/k5WY/5OVmP+T&#13;&#10;lZj/k5WY/5OVmP+TlZj/k5WY/5OVmP+TlZj/k5WY/5OVmP+TlZj/k5WY/5OVmP+TlJf/kJKV/5GT&#13;&#10;l/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SlJb/kJKW/5KU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mJqd&#13;&#10;/zk2N/+rqqr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+np6f9mY2T/bW1w/5ianf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ia&#13;&#10;nf85Njf/q6qq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p6en/ZmNk/21tcP+Ymp3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Y&#13;&#10;mp3/OTY3/6uqq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6enp/2ZjZP9tbXD/mJqd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+np6f9mY2T/aWls/5OVmP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r6uv/a2hp/zQxMv9CQEH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9fX1/7i3t/+UkZL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fv6//v9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35/+7p5//l5ub/5+fo&#13;&#10;/+3y+P//////////////////////////////////////////////////////+vLr/+Tk5f/n5+b/&#13;&#10;5+rw//j7/f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br4P/Vz8v/zs7P/9HQ0P/R0ND/0dDQ/8/Ozf/NzM3/zczN/87Nzv/Qz8//&#13;&#10;zs/V/+/x9/////7/7t/M/7KkoP+otMj/4O74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14P+jhmr/UkdH/0dH&#13;&#10;Tv9wmsv///////////////////////////////////////////////////79/+S9lv9pXlb/TkI/&#13;&#10;/0Ngi//J4fP/////////////////////////////////////////////////////////////////&#13;&#10;//////////////////////z38v/w8vf//v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es4n/Wjwg/xoSEv8UEBH/FRAR/xQQE/8eHyP/Kigp/ysoKP8oIR3/GA4K&#13;&#10;/wcMKv+vuNj///XX/4lVM/8aERD/FRow/2KLu//2/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7/8uGx/3FEL/8d&#13;&#10;GiL/T4G//////////////////////////////////////////////////////////PL/0rSD/0Ya&#13;&#10;Df8UOm//vNrw////////////////////////////////////////////////////////////////&#13;&#10;///////////////////14/++nob/eoCY/8nm9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+fDp/9zKq/9zSTP/JR0e/yMdHf8dIDL/a4Wb/7K2tv+2tbT/r6KR/2hC&#13;&#10;J/8SGTb/tL/f///Yl/9FKiL/IR0e/x0UG/87VoD/2/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z/tHdH/yofHf8iHBr/GSdD/6HH6P//////////////+P/O&#13;&#10;nFz/Ggwq/6+72v//677/b0Yt/xsSE/8WFyj/VXqm/+v8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f/18Oz/6+7y//v/////////////////////&#13;&#10;//////////77+P/9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+G6kP9cPCf/Hx8q&#13;&#10;/2OSyv/y+/3//Pv7//v59v/u5dP/k2A3/yIcGv8YITz/k7vb//7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9v+yfVT/LxoW/yAl&#13;&#10;Mf96tPH////////////////////6/61sPP8eFxf/IjVV/7bY9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z/z5pp/zghFv8b&#13;&#10;GyP/QV6I/8Hf8///////++7b/7iXdP9EKR3/GyA1/2iRvf/z+v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vz3/+7mHv/&#13;&#10;VUAw/yUeIv8uMTb/PTk6/zkzMf80MTb/TVx1/5+50//u9Pv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Pn2&#13;&#10;//Lv7P/p4dr/0cnF/8TEyv/U2uH/6Ovt//Dy9f/6/f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v/+/v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4348;height:243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">
                  <v:imagedata r:id="rId11" o:title=""/>
                </v:shape>
                <v:rect id="Rectángulo 2" o:spid="_x0000_s1028" style="position:absolute;left:3570;top:21858;width:6706;height:21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" fillcolor="white [3212]" stroked="f" strokeweight="1pt"/>
                <w10:wrap type="square" anchorx="margin" anchory="margin"/>
              </v:group>
            </w:pict>
          </mc:Fallback>
        </mc:AlternateContent>
      </w:r>
      <w:r w:rsidR="00954F6E" w:rsidRPr="00954F6E">
        <w:rPr>
          <w:rFonts w:asciiTheme="majorHAnsi" w:hAnsiTheme="majorHAnsi" w:cstheme="majorHAnsi"/>
        </w:rPr>
        <w:t>El sistema tiene muchas restricciones que limitan el poder de cada proceso.</w:t>
      </w:r>
      <w:r w:rsidR="00954F6E">
        <w:rPr>
          <w:rFonts w:asciiTheme="majorHAnsi" w:hAnsiTheme="majorHAnsi" w:cstheme="majorHAnsi"/>
        </w:rPr>
        <w:t xml:space="preserve"> </w:t>
      </w:r>
      <w:r w:rsidR="00FB38D7">
        <w:rPr>
          <w:rFonts w:asciiTheme="majorHAnsi" w:hAnsiTheme="majorHAnsi" w:cstheme="majorHAnsi"/>
        </w:rPr>
        <w:t>L</w:t>
      </w:r>
      <w:r w:rsidR="00FB38D7" w:rsidRPr="00FB38D7">
        <w:rPr>
          <w:rFonts w:asciiTheme="majorHAnsi" w:hAnsiTheme="majorHAnsi" w:cstheme="majorHAnsi"/>
        </w:rPr>
        <w:t>os drivers sólo pueden utilizar los puertos de E/S autorizados, pero el acceso a las llamadas al</w:t>
      </w:r>
      <w:r w:rsidR="00FB38D7">
        <w:rPr>
          <w:rFonts w:asciiTheme="majorHAnsi" w:hAnsiTheme="majorHAnsi" w:cstheme="majorHAnsi"/>
        </w:rPr>
        <w:t xml:space="preserve"> </w:t>
      </w:r>
      <w:r w:rsidR="00FB38D7" w:rsidRPr="00FB38D7">
        <w:rPr>
          <w:rFonts w:asciiTheme="majorHAnsi" w:hAnsiTheme="majorHAnsi" w:cstheme="majorHAnsi"/>
        </w:rPr>
        <w:t>kernel también está controlado dependiendo del proceso, al igual que la habilidad de enviar mensajes a otros procesos.</w:t>
      </w:r>
      <w:r w:rsidR="005D38E4">
        <w:rPr>
          <w:rFonts w:asciiTheme="majorHAnsi" w:hAnsiTheme="majorHAnsi" w:cstheme="majorHAnsi"/>
        </w:rPr>
        <w:t xml:space="preserve"> </w:t>
      </w:r>
      <w:r w:rsidR="005D38E4" w:rsidRPr="005D38E4">
        <w:rPr>
          <w:rFonts w:asciiTheme="majorHAnsi" w:hAnsiTheme="majorHAnsi" w:cstheme="majorHAnsi"/>
        </w:rPr>
        <w:t>Además, los procesos pueden otorgar un permiso limitado a otros procesos para hacer que el kernel acceda a sus espacios de direcciones.</w:t>
      </w:r>
    </w:p>
    <w:p w14:paraId="4A9DD59A" w14:textId="77777777" w:rsidR="004F7FE0" w:rsidRDefault="00B252CA" w:rsidP="004F7FE0">
      <w:pPr>
        <w:jc w:val="both"/>
        <w:rPr>
          <w:rFonts w:asciiTheme="majorHAnsi" w:hAnsiTheme="majorHAnsi" w:cstheme="majorHAnsi"/>
        </w:rPr>
      </w:pPr>
      <w:r w:rsidRPr="00B252CA">
        <w:rPr>
          <w:rFonts w:asciiTheme="majorHAnsi" w:hAnsiTheme="majorHAnsi" w:cstheme="majorHAnsi"/>
        </w:rPr>
        <w:t xml:space="preserve">El resultado de todas estas restricciones </w:t>
      </w:r>
      <w:r>
        <w:rPr>
          <w:rFonts w:asciiTheme="majorHAnsi" w:hAnsiTheme="majorHAnsi" w:cstheme="majorHAnsi"/>
        </w:rPr>
        <w:t xml:space="preserve">(divisiones), </w:t>
      </w:r>
      <w:r w:rsidRPr="00B252CA">
        <w:rPr>
          <w:rFonts w:asciiTheme="majorHAnsi" w:hAnsiTheme="majorHAnsi" w:cstheme="majorHAnsi"/>
        </w:rPr>
        <w:t>es que cada driver y servidor tiene el poder</w:t>
      </w:r>
      <w:r>
        <w:rPr>
          <w:rFonts w:asciiTheme="majorHAnsi" w:hAnsiTheme="majorHAnsi" w:cstheme="majorHAnsi"/>
        </w:rPr>
        <w:t xml:space="preserve"> </w:t>
      </w:r>
      <w:r w:rsidRPr="00B252CA">
        <w:rPr>
          <w:rFonts w:asciiTheme="majorHAnsi" w:hAnsiTheme="majorHAnsi" w:cstheme="majorHAnsi"/>
        </w:rPr>
        <w:t>exacto para realizar su trabajo y no más, con lo cual se limita en forma considerable el daño que</w:t>
      </w:r>
      <w:r>
        <w:rPr>
          <w:rFonts w:asciiTheme="majorHAnsi" w:hAnsiTheme="majorHAnsi" w:cstheme="majorHAnsi"/>
        </w:rPr>
        <w:t xml:space="preserve"> </w:t>
      </w:r>
      <w:r w:rsidRPr="00B252CA">
        <w:rPr>
          <w:rFonts w:asciiTheme="majorHAnsi" w:hAnsiTheme="majorHAnsi" w:cstheme="majorHAnsi"/>
        </w:rPr>
        <w:t>puede ocasionar un componente defectuoso.</w:t>
      </w:r>
      <w:r w:rsidR="004F7FE0">
        <w:rPr>
          <w:rFonts w:asciiTheme="majorHAnsi" w:hAnsiTheme="majorHAnsi" w:cstheme="majorHAnsi"/>
        </w:rPr>
        <w:t xml:space="preserve"> </w:t>
      </w:r>
    </w:p>
    <w:p w14:paraId="0BA1E948" w14:textId="638A459F" w:rsidR="00E9531F" w:rsidRPr="0027085F" w:rsidRDefault="00405601" w:rsidP="004F7FE0">
      <w:pPr>
        <w:jc w:val="both"/>
        <w:rPr>
          <w:rFonts w:asciiTheme="majorHAnsi" w:hAnsiTheme="majorHAnsi" w:cstheme="majorHAnsi"/>
        </w:rPr>
      </w:pPr>
      <w:r w:rsidRPr="00405601">
        <w:rPr>
          <w:rFonts w:asciiTheme="majorHAnsi" w:hAnsiTheme="majorHAnsi" w:cstheme="majorHAnsi"/>
        </w:rPr>
        <w:t>Una idea que está en parte relacionada con tener un kernel mínimo es colocar el mecanismo para hacer algo en el kernel, pero no la directiva.</w:t>
      </w:r>
    </w:p>
    <w:sectPr w:rsidR="00E9531F" w:rsidRPr="0027085F" w:rsidSect="0023216A">
      <w:type w:val="continuous"/>
      <w:pgSz w:w="12240" w:h="15840"/>
      <w:pgMar w:top="720" w:right="720" w:bottom="720" w:left="72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2012F" w14:textId="77777777" w:rsidR="005E5057" w:rsidRDefault="005E5057" w:rsidP="00C67157">
      <w:pPr>
        <w:spacing w:after="0" w:line="240" w:lineRule="auto"/>
      </w:pPr>
      <w:r>
        <w:separator/>
      </w:r>
    </w:p>
  </w:endnote>
  <w:endnote w:type="continuationSeparator" w:id="0">
    <w:p w14:paraId="1BDC871D" w14:textId="77777777" w:rsidR="005E5057" w:rsidRDefault="005E5057" w:rsidP="00C67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7EF07" w14:textId="77777777" w:rsidR="005E5057" w:rsidRDefault="005E5057" w:rsidP="00C67157">
      <w:pPr>
        <w:spacing w:after="0" w:line="240" w:lineRule="auto"/>
      </w:pPr>
      <w:r>
        <w:separator/>
      </w:r>
    </w:p>
  </w:footnote>
  <w:footnote w:type="continuationSeparator" w:id="0">
    <w:p w14:paraId="16B57C3A" w14:textId="77777777" w:rsidR="005E5057" w:rsidRDefault="005E5057" w:rsidP="00C67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A2C46"/>
    <w:multiLevelType w:val="hybridMultilevel"/>
    <w:tmpl w:val="47E8E90C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251E96"/>
    <w:multiLevelType w:val="hybridMultilevel"/>
    <w:tmpl w:val="51CC882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E7CC8"/>
    <w:multiLevelType w:val="hybridMultilevel"/>
    <w:tmpl w:val="D38A059A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853B54"/>
    <w:multiLevelType w:val="hybridMultilevel"/>
    <w:tmpl w:val="6B307DA4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68878E3"/>
    <w:multiLevelType w:val="hybridMultilevel"/>
    <w:tmpl w:val="EF40F65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DD0C06"/>
    <w:multiLevelType w:val="multilevel"/>
    <w:tmpl w:val="9FC6F67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2B5D"/>
    <w:rsid w:val="000068F1"/>
    <w:rsid w:val="00041A04"/>
    <w:rsid w:val="00055006"/>
    <w:rsid w:val="000654ED"/>
    <w:rsid w:val="000A2973"/>
    <w:rsid w:val="000A5F3C"/>
    <w:rsid w:val="000C0F97"/>
    <w:rsid w:val="000E1DA3"/>
    <w:rsid w:val="001A112B"/>
    <w:rsid w:val="001A77FF"/>
    <w:rsid w:val="001B4B7F"/>
    <w:rsid w:val="001D2129"/>
    <w:rsid w:val="001D5F7F"/>
    <w:rsid w:val="001F1EDC"/>
    <w:rsid w:val="00226791"/>
    <w:rsid w:val="002269FA"/>
    <w:rsid w:val="0023216A"/>
    <w:rsid w:val="00246382"/>
    <w:rsid w:val="00246B51"/>
    <w:rsid w:val="0026056A"/>
    <w:rsid w:val="0027085F"/>
    <w:rsid w:val="002764B0"/>
    <w:rsid w:val="00295BB8"/>
    <w:rsid w:val="002A1912"/>
    <w:rsid w:val="002E28AE"/>
    <w:rsid w:val="003302F6"/>
    <w:rsid w:val="0037037F"/>
    <w:rsid w:val="00385FA9"/>
    <w:rsid w:val="00393AC1"/>
    <w:rsid w:val="00397F57"/>
    <w:rsid w:val="003B2901"/>
    <w:rsid w:val="003B5D61"/>
    <w:rsid w:val="003C03C4"/>
    <w:rsid w:val="00405601"/>
    <w:rsid w:val="0042408F"/>
    <w:rsid w:val="00447D9A"/>
    <w:rsid w:val="00450F4B"/>
    <w:rsid w:val="00485413"/>
    <w:rsid w:val="00487646"/>
    <w:rsid w:val="004A2B5D"/>
    <w:rsid w:val="004D0822"/>
    <w:rsid w:val="004E19A3"/>
    <w:rsid w:val="004F2D97"/>
    <w:rsid w:val="004F5EED"/>
    <w:rsid w:val="004F7FE0"/>
    <w:rsid w:val="0050152E"/>
    <w:rsid w:val="00544F2A"/>
    <w:rsid w:val="0055299D"/>
    <w:rsid w:val="00573981"/>
    <w:rsid w:val="005974BA"/>
    <w:rsid w:val="005C1F18"/>
    <w:rsid w:val="005C7355"/>
    <w:rsid w:val="005D38E4"/>
    <w:rsid w:val="005E5057"/>
    <w:rsid w:val="006033D2"/>
    <w:rsid w:val="00612AFB"/>
    <w:rsid w:val="006333D4"/>
    <w:rsid w:val="00657982"/>
    <w:rsid w:val="006D2B2F"/>
    <w:rsid w:val="006F79A8"/>
    <w:rsid w:val="00743813"/>
    <w:rsid w:val="0076200F"/>
    <w:rsid w:val="007802E6"/>
    <w:rsid w:val="00785F4D"/>
    <w:rsid w:val="007B1E10"/>
    <w:rsid w:val="007B4729"/>
    <w:rsid w:val="00801C7A"/>
    <w:rsid w:val="008365CF"/>
    <w:rsid w:val="00846F55"/>
    <w:rsid w:val="008A3135"/>
    <w:rsid w:val="008F17BA"/>
    <w:rsid w:val="00902463"/>
    <w:rsid w:val="00904E71"/>
    <w:rsid w:val="0092681A"/>
    <w:rsid w:val="00954F6E"/>
    <w:rsid w:val="009E0195"/>
    <w:rsid w:val="00A00C53"/>
    <w:rsid w:val="00A47207"/>
    <w:rsid w:val="00A504D9"/>
    <w:rsid w:val="00A67B8F"/>
    <w:rsid w:val="00A76F2B"/>
    <w:rsid w:val="00A806B9"/>
    <w:rsid w:val="00A85D40"/>
    <w:rsid w:val="00AF3F86"/>
    <w:rsid w:val="00AF7D93"/>
    <w:rsid w:val="00B252CA"/>
    <w:rsid w:val="00B31799"/>
    <w:rsid w:val="00B77737"/>
    <w:rsid w:val="00B86D38"/>
    <w:rsid w:val="00B935F7"/>
    <w:rsid w:val="00B96799"/>
    <w:rsid w:val="00BB5118"/>
    <w:rsid w:val="00BB6433"/>
    <w:rsid w:val="00BE75DB"/>
    <w:rsid w:val="00BF3F32"/>
    <w:rsid w:val="00C00069"/>
    <w:rsid w:val="00C106BE"/>
    <w:rsid w:val="00C139A0"/>
    <w:rsid w:val="00C40DE9"/>
    <w:rsid w:val="00C65791"/>
    <w:rsid w:val="00C67157"/>
    <w:rsid w:val="00C7275F"/>
    <w:rsid w:val="00C9492C"/>
    <w:rsid w:val="00CB4309"/>
    <w:rsid w:val="00CD25C9"/>
    <w:rsid w:val="00CD55AA"/>
    <w:rsid w:val="00D7449A"/>
    <w:rsid w:val="00D7781D"/>
    <w:rsid w:val="00DC6F2C"/>
    <w:rsid w:val="00DC7C3F"/>
    <w:rsid w:val="00DD4231"/>
    <w:rsid w:val="00DD6327"/>
    <w:rsid w:val="00E24C85"/>
    <w:rsid w:val="00E61884"/>
    <w:rsid w:val="00E72D90"/>
    <w:rsid w:val="00E77681"/>
    <w:rsid w:val="00E9531F"/>
    <w:rsid w:val="00EC070E"/>
    <w:rsid w:val="00EE7A09"/>
    <w:rsid w:val="00EF3202"/>
    <w:rsid w:val="00F13F09"/>
    <w:rsid w:val="00F17970"/>
    <w:rsid w:val="00F302D1"/>
    <w:rsid w:val="00F5155B"/>
    <w:rsid w:val="00FA0645"/>
    <w:rsid w:val="00FB01F3"/>
    <w:rsid w:val="00FB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B820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67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671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157"/>
  </w:style>
  <w:style w:type="paragraph" w:styleId="Piedepgina">
    <w:name w:val="footer"/>
    <w:basedOn w:val="Normal"/>
    <w:link w:val="PiedepginaCar"/>
    <w:uiPriority w:val="99"/>
    <w:unhideWhenUsed/>
    <w:rsid w:val="00C671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157"/>
  </w:style>
  <w:style w:type="paragraph" w:styleId="Textodeglobo">
    <w:name w:val="Balloon Text"/>
    <w:basedOn w:val="Normal"/>
    <w:link w:val="TextodegloboCar"/>
    <w:uiPriority w:val="99"/>
    <w:semiHidden/>
    <w:unhideWhenUsed/>
    <w:rsid w:val="00C671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7157"/>
    <w:rPr>
      <w:rFonts w:ascii="Segoe UI" w:hAnsi="Segoe UI" w:cs="Segoe UI"/>
      <w:sz w:val="18"/>
      <w:szCs w:val="18"/>
    </w:rPr>
  </w:style>
  <w:style w:type="paragraph" w:customStyle="1" w:styleId="Prrafodelista1">
    <w:name w:val="Párrafo de lista1"/>
    <w:basedOn w:val="Normal"/>
    <w:next w:val="Prrafodelista"/>
    <w:uiPriority w:val="34"/>
    <w:qFormat/>
    <w:rsid w:val="0023216A"/>
    <w:pPr>
      <w:spacing w:after="200" w:line="276" w:lineRule="auto"/>
      <w:ind w:left="720"/>
      <w:contextualSpacing/>
    </w:pPr>
  </w:style>
  <w:style w:type="paragraph" w:styleId="Prrafodelista">
    <w:name w:val="List Paragraph"/>
    <w:basedOn w:val="Normal"/>
    <w:uiPriority w:val="34"/>
    <w:qFormat/>
    <w:rsid w:val="00232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garciagonzalez/Library/Group%20Containers/UBF8T346G9.Office/User%20Content.localized/Templates.localized/FORMATO%20CON%20MEMBRETE%20ESCOM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41843-EB03-ED48-AC7E-5F1CD854C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CON MEMBRETE ESCOM.dotx</Template>
  <TotalTime>256</TotalTime>
  <Pages>1</Pages>
  <Words>600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antonio garcia gonzalez</dc:creator>
  <cp:keywords/>
  <dc:description/>
  <cp:lastModifiedBy>Aaron Antonio Garcia Gonzalez</cp:lastModifiedBy>
  <cp:revision>66</cp:revision>
  <cp:lastPrinted>2018-02-27T14:27:00Z</cp:lastPrinted>
  <dcterms:created xsi:type="dcterms:W3CDTF">2017-09-28T00:22:00Z</dcterms:created>
  <dcterms:modified xsi:type="dcterms:W3CDTF">2019-08-24T03:52:00Z</dcterms:modified>
</cp:coreProperties>
</file>